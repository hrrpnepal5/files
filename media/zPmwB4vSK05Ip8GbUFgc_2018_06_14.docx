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eastAsiaTheme="minorHAnsi"/>
          <w:color w:val="4472C4" w:themeColor="accent1"/>
        </w:rPr>
        <w:id w:val="-149910542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1C9341B" w14:textId="77777777" w:rsidR="00A43DC1" w:rsidRDefault="00A43DC1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  <w:lang w:bidi="ne-NP"/>
            </w:rPr>
            <w:drawing>
              <wp:inline distT="0" distB="0" distL="0" distR="0" wp14:anchorId="3A784DE0" wp14:editId="3450553B">
                <wp:extent cx="4552950" cy="1465950"/>
                <wp:effectExtent l="0" t="0" r="0" b="127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HRRP Logo with text right.P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3249" cy="1501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445A24">
            <w:rPr>
              <w:color w:val="4472C4" w:themeColor="accent1"/>
            </w:rPr>
            <w:br/>
          </w:r>
          <w:r w:rsidR="00445A24">
            <w:rPr>
              <w:color w:val="4472C4" w:themeColor="accent1"/>
            </w:rPr>
            <w:br/>
          </w:r>
        </w:p>
        <w:sdt>
          <w:sdtPr>
            <w:alias w:val="Title"/>
            <w:tag w:val=""/>
            <w:id w:val="1735040861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EE0AE39" w14:textId="77777777" w:rsidR="00A43DC1" w:rsidRPr="00585C4D" w:rsidRDefault="00DB552A" w:rsidP="00895599">
              <w:pPr>
                <w:pStyle w:val="HRRPTitle"/>
                <w:rPr>
                  <w:color w:val="4472C4" w:themeColor="accent1"/>
                </w:rPr>
              </w:pPr>
              <w:r>
                <w:t xml:space="preserve">District Exhibition &amp; Technical </w:t>
              </w:r>
              <w:proofErr w:type="spellStart"/>
              <w:r>
                <w:t>Workhop</w:t>
              </w:r>
              <w:proofErr w:type="spellEnd"/>
              <w:r>
                <w:t xml:space="preserve"> Report Rasuwa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C88A64F" w14:textId="77777777" w:rsidR="00A43DC1" w:rsidRDefault="00DB552A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Marking the third anniversary of the 2015 </w:t>
              </w:r>
              <w:proofErr w:type="spellStart"/>
              <w:r>
                <w:rPr>
                  <w:color w:val="4472C4" w:themeColor="accent1"/>
                  <w:sz w:val="28"/>
                  <w:szCs w:val="28"/>
                </w:rPr>
                <w:t>Gorkha</w:t>
              </w:r>
              <w:proofErr w:type="spellEnd"/>
              <w:r>
                <w:rPr>
                  <w:color w:val="4472C4" w:themeColor="accent1"/>
                  <w:sz w:val="28"/>
                  <w:szCs w:val="28"/>
                </w:rPr>
                <w:t xml:space="preserve"> Earthquake</w:t>
              </w:r>
            </w:p>
          </w:sdtContent>
        </w:sdt>
        <w:p w14:paraId="31610A3A" w14:textId="77777777" w:rsidR="00A43DC1" w:rsidRDefault="00A43DC1">
          <w:pPr>
            <w:pStyle w:val="NoSpacing"/>
            <w:spacing w:before="480"/>
            <w:jc w:val="center"/>
            <w:rPr>
              <w:color w:val="4472C4" w:themeColor="accent1"/>
            </w:rPr>
          </w:pPr>
        </w:p>
        <w:p w14:paraId="04C6D02C" w14:textId="77777777" w:rsidR="00A43DC1" w:rsidRDefault="008619BD"/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836146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2CE400" w14:textId="77777777" w:rsidR="002E3C09" w:rsidRDefault="002E3C09" w:rsidP="00F060EA">
          <w:pPr>
            <w:pStyle w:val="TOCHeading"/>
            <w:jc w:val="center"/>
          </w:pPr>
        </w:p>
        <w:p w14:paraId="35E898D3" w14:textId="0B28FF7F" w:rsidR="000127EF" w:rsidRDefault="000127EF">
          <w:pPr>
            <w:rPr>
              <w:rFonts w:ascii="Arial" w:eastAsiaTheme="majorEastAsia" w:hAnsi="Arial" w:cs="Arial"/>
              <w:color w:val="2F5496" w:themeColor="accent1" w:themeShade="BF"/>
              <w:sz w:val="44"/>
              <w:szCs w:val="44"/>
            </w:rPr>
          </w:pPr>
          <w:r>
            <w:rPr>
              <w:rFonts w:ascii="Arial" w:hAnsi="Arial" w:cs="Arial"/>
              <w:sz w:val="44"/>
              <w:szCs w:val="44"/>
            </w:rPr>
            <w:br w:type="page"/>
          </w:r>
        </w:p>
        <w:p w14:paraId="0733C0CD" w14:textId="140C4610" w:rsidR="00F060EA" w:rsidRPr="00FF6A60" w:rsidRDefault="00F060EA" w:rsidP="00F060EA">
          <w:pPr>
            <w:pStyle w:val="TOCHeading"/>
            <w:jc w:val="center"/>
            <w:rPr>
              <w:rFonts w:ascii="Arial" w:hAnsi="Arial" w:cs="Arial"/>
            </w:rPr>
          </w:pPr>
          <w:r w:rsidRPr="00FF6A60">
            <w:rPr>
              <w:rFonts w:ascii="Arial" w:hAnsi="Arial" w:cs="Arial"/>
              <w:sz w:val="44"/>
              <w:szCs w:val="44"/>
            </w:rPr>
            <w:lastRenderedPageBreak/>
            <w:t>Table of Contents</w:t>
          </w:r>
        </w:p>
        <w:p w14:paraId="6778220E" w14:textId="77777777" w:rsidR="00861861" w:rsidRDefault="00F060EA">
          <w:pPr>
            <w:pStyle w:val="TOC1"/>
            <w:tabs>
              <w:tab w:val="left" w:pos="660"/>
              <w:tab w:val="right" w:leader="dot" w:pos="973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1986968" w:history="1">
            <w:r w:rsidR="00861861" w:rsidRPr="00D049A3">
              <w:rPr>
                <w:rStyle w:val="Hyperlink"/>
                <w:noProof/>
              </w:rPr>
              <w:t>1.0</w:t>
            </w:r>
            <w:r w:rsidR="00861861">
              <w:rPr>
                <w:rFonts w:eastAsiaTheme="minorEastAsia"/>
                <w:noProof/>
              </w:rPr>
              <w:tab/>
            </w:r>
            <w:r w:rsidR="00861861" w:rsidRPr="00D049A3">
              <w:rPr>
                <w:rStyle w:val="Hyperlink"/>
                <w:noProof/>
              </w:rPr>
              <w:t>Background</w:t>
            </w:r>
            <w:r w:rsidR="00861861">
              <w:rPr>
                <w:noProof/>
                <w:webHidden/>
              </w:rPr>
              <w:tab/>
            </w:r>
            <w:r w:rsidR="00861861">
              <w:rPr>
                <w:noProof/>
                <w:webHidden/>
              </w:rPr>
              <w:fldChar w:fldCharType="begin"/>
            </w:r>
            <w:r w:rsidR="00861861">
              <w:rPr>
                <w:noProof/>
                <w:webHidden/>
              </w:rPr>
              <w:instrText xml:space="preserve"> PAGEREF _Toc511986968 \h </w:instrText>
            </w:r>
            <w:r w:rsidR="00861861">
              <w:rPr>
                <w:noProof/>
                <w:webHidden/>
              </w:rPr>
            </w:r>
            <w:r w:rsidR="00861861">
              <w:rPr>
                <w:noProof/>
                <w:webHidden/>
              </w:rPr>
              <w:fldChar w:fldCharType="separate"/>
            </w:r>
            <w:r w:rsidR="004A0FC5">
              <w:rPr>
                <w:noProof/>
                <w:webHidden/>
              </w:rPr>
              <w:t>3</w:t>
            </w:r>
            <w:r w:rsidR="00861861">
              <w:rPr>
                <w:noProof/>
                <w:webHidden/>
              </w:rPr>
              <w:fldChar w:fldCharType="end"/>
            </w:r>
          </w:hyperlink>
        </w:p>
        <w:p w14:paraId="06BF6C06" w14:textId="77777777" w:rsidR="00861861" w:rsidRDefault="008619BD">
          <w:pPr>
            <w:pStyle w:val="TOC1"/>
            <w:tabs>
              <w:tab w:val="left" w:pos="660"/>
              <w:tab w:val="right" w:leader="dot" w:pos="9736"/>
            </w:tabs>
            <w:rPr>
              <w:rFonts w:eastAsiaTheme="minorEastAsia"/>
              <w:noProof/>
            </w:rPr>
          </w:pPr>
          <w:hyperlink w:anchor="_Toc511986969" w:history="1">
            <w:r w:rsidR="00861861" w:rsidRPr="00D049A3">
              <w:rPr>
                <w:rStyle w:val="Hyperlink"/>
                <w:noProof/>
              </w:rPr>
              <w:t>2.0</w:t>
            </w:r>
            <w:r w:rsidR="00861861">
              <w:rPr>
                <w:rFonts w:eastAsiaTheme="minorEastAsia"/>
                <w:noProof/>
              </w:rPr>
              <w:tab/>
            </w:r>
            <w:r w:rsidR="00861861" w:rsidRPr="00D049A3">
              <w:rPr>
                <w:rStyle w:val="Hyperlink"/>
                <w:noProof/>
              </w:rPr>
              <w:t>Introduction</w:t>
            </w:r>
            <w:r w:rsidR="00861861">
              <w:rPr>
                <w:noProof/>
                <w:webHidden/>
              </w:rPr>
              <w:tab/>
            </w:r>
            <w:r w:rsidR="00861861">
              <w:rPr>
                <w:noProof/>
                <w:webHidden/>
              </w:rPr>
              <w:fldChar w:fldCharType="begin"/>
            </w:r>
            <w:r w:rsidR="00861861">
              <w:rPr>
                <w:noProof/>
                <w:webHidden/>
              </w:rPr>
              <w:instrText xml:space="preserve"> PAGEREF _Toc511986969 \h </w:instrText>
            </w:r>
            <w:r w:rsidR="00861861">
              <w:rPr>
                <w:noProof/>
                <w:webHidden/>
              </w:rPr>
            </w:r>
            <w:r w:rsidR="00861861">
              <w:rPr>
                <w:noProof/>
                <w:webHidden/>
              </w:rPr>
              <w:fldChar w:fldCharType="separate"/>
            </w:r>
            <w:r w:rsidR="004A0FC5">
              <w:rPr>
                <w:noProof/>
                <w:webHidden/>
              </w:rPr>
              <w:t>3</w:t>
            </w:r>
            <w:r w:rsidR="00861861">
              <w:rPr>
                <w:noProof/>
                <w:webHidden/>
              </w:rPr>
              <w:fldChar w:fldCharType="end"/>
            </w:r>
          </w:hyperlink>
        </w:p>
        <w:p w14:paraId="789FDC19" w14:textId="77777777" w:rsidR="00861861" w:rsidRDefault="008619BD">
          <w:pPr>
            <w:pStyle w:val="TOC1"/>
            <w:tabs>
              <w:tab w:val="left" w:pos="660"/>
              <w:tab w:val="right" w:leader="dot" w:pos="9736"/>
            </w:tabs>
            <w:rPr>
              <w:rFonts w:eastAsiaTheme="minorEastAsia"/>
              <w:noProof/>
            </w:rPr>
          </w:pPr>
          <w:hyperlink w:anchor="_Toc511986970" w:history="1">
            <w:r w:rsidR="00861861" w:rsidRPr="00D049A3">
              <w:rPr>
                <w:rStyle w:val="Hyperlink"/>
                <w:noProof/>
              </w:rPr>
              <w:t>3.0</w:t>
            </w:r>
            <w:r w:rsidR="00861861">
              <w:rPr>
                <w:rFonts w:eastAsiaTheme="minorEastAsia"/>
                <w:noProof/>
              </w:rPr>
              <w:tab/>
            </w:r>
            <w:r w:rsidR="00861861" w:rsidRPr="00D049A3">
              <w:rPr>
                <w:rStyle w:val="Hyperlink"/>
                <w:noProof/>
              </w:rPr>
              <w:t>District Exhibition</w:t>
            </w:r>
            <w:r w:rsidR="00861861">
              <w:rPr>
                <w:noProof/>
                <w:webHidden/>
              </w:rPr>
              <w:tab/>
            </w:r>
            <w:r w:rsidR="00861861">
              <w:rPr>
                <w:noProof/>
                <w:webHidden/>
              </w:rPr>
              <w:fldChar w:fldCharType="begin"/>
            </w:r>
            <w:r w:rsidR="00861861">
              <w:rPr>
                <w:noProof/>
                <w:webHidden/>
              </w:rPr>
              <w:instrText xml:space="preserve"> PAGEREF _Toc511986970 \h </w:instrText>
            </w:r>
            <w:r w:rsidR="00861861">
              <w:rPr>
                <w:noProof/>
                <w:webHidden/>
              </w:rPr>
            </w:r>
            <w:r w:rsidR="00861861">
              <w:rPr>
                <w:noProof/>
                <w:webHidden/>
              </w:rPr>
              <w:fldChar w:fldCharType="separate"/>
            </w:r>
            <w:r w:rsidR="004A0FC5">
              <w:rPr>
                <w:noProof/>
                <w:webHidden/>
              </w:rPr>
              <w:t>3</w:t>
            </w:r>
            <w:r w:rsidR="00861861">
              <w:rPr>
                <w:noProof/>
                <w:webHidden/>
              </w:rPr>
              <w:fldChar w:fldCharType="end"/>
            </w:r>
          </w:hyperlink>
        </w:p>
        <w:p w14:paraId="27CB9495" w14:textId="77777777" w:rsidR="00861861" w:rsidRDefault="008619BD">
          <w:pPr>
            <w:pStyle w:val="TOC2"/>
            <w:tabs>
              <w:tab w:val="left" w:pos="880"/>
              <w:tab w:val="right" w:leader="dot" w:pos="9736"/>
            </w:tabs>
            <w:rPr>
              <w:rFonts w:eastAsiaTheme="minorEastAsia"/>
              <w:noProof/>
            </w:rPr>
          </w:pPr>
          <w:hyperlink w:anchor="_Toc511986971" w:history="1">
            <w:r w:rsidR="00861861" w:rsidRPr="00D049A3">
              <w:rPr>
                <w:rStyle w:val="Hyperlink"/>
                <w:noProof/>
              </w:rPr>
              <w:t>3.1</w:t>
            </w:r>
            <w:r w:rsidR="00861861">
              <w:rPr>
                <w:rFonts w:eastAsiaTheme="minorEastAsia"/>
                <w:noProof/>
              </w:rPr>
              <w:tab/>
            </w:r>
            <w:r w:rsidR="00861861" w:rsidRPr="00D049A3">
              <w:rPr>
                <w:rStyle w:val="Hyperlink"/>
                <w:noProof/>
              </w:rPr>
              <w:t>Questions and Discussion During Exhibition</w:t>
            </w:r>
            <w:r w:rsidR="00861861">
              <w:rPr>
                <w:noProof/>
                <w:webHidden/>
              </w:rPr>
              <w:tab/>
            </w:r>
            <w:r w:rsidR="00861861">
              <w:rPr>
                <w:noProof/>
                <w:webHidden/>
              </w:rPr>
              <w:fldChar w:fldCharType="begin"/>
            </w:r>
            <w:r w:rsidR="00861861">
              <w:rPr>
                <w:noProof/>
                <w:webHidden/>
              </w:rPr>
              <w:instrText xml:space="preserve"> PAGEREF _Toc511986971 \h </w:instrText>
            </w:r>
            <w:r w:rsidR="00861861">
              <w:rPr>
                <w:noProof/>
                <w:webHidden/>
              </w:rPr>
            </w:r>
            <w:r w:rsidR="00861861">
              <w:rPr>
                <w:noProof/>
                <w:webHidden/>
              </w:rPr>
              <w:fldChar w:fldCharType="separate"/>
            </w:r>
            <w:r w:rsidR="004A0FC5">
              <w:rPr>
                <w:noProof/>
                <w:webHidden/>
              </w:rPr>
              <w:t>3</w:t>
            </w:r>
            <w:r w:rsidR="00861861">
              <w:rPr>
                <w:noProof/>
                <w:webHidden/>
              </w:rPr>
              <w:fldChar w:fldCharType="end"/>
            </w:r>
          </w:hyperlink>
        </w:p>
        <w:p w14:paraId="480FE860" w14:textId="77777777" w:rsidR="00861861" w:rsidRDefault="008619BD">
          <w:pPr>
            <w:pStyle w:val="TOC2"/>
            <w:tabs>
              <w:tab w:val="left" w:pos="880"/>
              <w:tab w:val="right" w:leader="dot" w:pos="9736"/>
            </w:tabs>
            <w:rPr>
              <w:rFonts w:eastAsiaTheme="minorEastAsia"/>
              <w:noProof/>
            </w:rPr>
          </w:pPr>
          <w:hyperlink w:anchor="_Toc511986972" w:history="1">
            <w:r w:rsidR="00861861" w:rsidRPr="00D049A3">
              <w:rPr>
                <w:rStyle w:val="Hyperlink"/>
                <w:noProof/>
              </w:rPr>
              <w:t>3.2</w:t>
            </w:r>
            <w:r w:rsidR="00861861">
              <w:rPr>
                <w:rFonts w:eastAsiaTheme="minorEastAsia"/>
                <w:noProof/>
              </w:rPr>
              <w:tab/>
            </w:r>
            <w:r w:rsidR="00861861" w:rsidRPr="00D049A3">
              <w:rPr>
                <w:rStyle w:val="Hyperlink"/>
                <w:noProof/>
              </w:rPr>
              <w:t>Materials Shared</w:t>
            </w:r>
            <w:r w:rsidR="00861861">
              <w:rPr>
                <w:noProof/>
                <w:webHidden/>
              </w:rPr>
              <w:tab/>
            </w:r>
            <w:r w:rsidR="00861861">
              <w:rPr>
                <w:noProof/>
                <w:webHidden/>
              </w:rPr>
              <w:fldChar w:fldCharType="begin"/>
            </w:r>
            <w:r w:rsidR="00861861">
              <w:rPr>
                <w:noProof/>
                <w:webHidden/>
              </w:rPr>
              <w:instrText xml:space="preserve"> PAGEREF _Toc511986972 \h </w:instrText>
            </w:r>
            <w:r w:rsidR="00861861">
              <w:rPr>
                <w:noProof/>
                <w:webHidden/>
              </w:rPr>
            </w:r>
            <w:r w:rsidR="00861861">
              <w:rPr>
                <w:noProof/>
                <w:webHidden/>
              </w:rPr>
              <w:fldChar w:fldCharType="separate"/>
            </w:r>
            <w:r w:rsidR="004A0FC5">
              <w:rPr>
                <w:noProof/>
                <w:webHidden/>
              </w:rPr>
              <w:t>4</w:t>
            </w:r>
            <w:r w:rsidR="00861861">
              <w:rPr>
                <w:noProof/>
                <w:webHidden/>
              </w:rPr>
              <w:fldChar w:fldCharType="end"/>
            </w:r>
          </w:hyperlink>
        </w:p>
        <w:p w14:paraId="25529952" w14:textId="77777777" w:rsidR="00861861" w:rsidRDefault="008619BD">
          <w:pPr>
            <w:pStyle w:val="TOC2"/>
            <w:tabs>
              <w:tab w:val="left" w:pos="880"/>
              <w:tab w:val="right" w:leader="dot" w:pos="9736"/>
            </w:tabs>
            <w:rPr>
              <w:rFonts w:eastAsiaTheme="minorEastAsia"/>
              <w:noProof/>
            </w:rPr>
          </w:pPr>
          <w:hyperlink w:anchor="_Toc511986973" w:history="1">
            <w:r w:rsidR="00861861" w:rsidRPr="00D049A3">
              <w:rPr>
                <w:rStyle w:val="Hyperlink"/>
                <w:noProof/>
              </w:rPr>
              <w:t>3.3</w:t>
            </w:r>
            <w:r w:rsidR="00861861">
              <w:rPr>
                <w:rFonts w:eastAsiaTheme="minorEastAsia"/>
                <w:noProof/>
              </w:rPr>
              <w:tab/>
            </w:r>
            <w:r w:rsidR="00861861" w:rsidRPr="00D049A3">
              <w:rPr>
                <w:rStyle w:val="Hyperlink"/>
                <w:noProof/>
              </w:rPr>
              <w:t>Photos</w:t>
            </w:r>
            <w:r w:rsidR="00861861">
              <w:rPr>
                <w:noProof/>
                <w:webHidden/>
              </w:rPr>
              <w:tab/>
            </w:r>
            <w:r w:rsidR="00861861">
              <w:rPr>
                <w:noProof/>
                <w:webHidden/>
              </w:rPr>
              <w:fldChar w:fldCharType="begin"/>
            </w:r>
            <w:r w:rsidR="00861861">
              <w:rPr>
                <w:noProof/>
                <w:webHidden/>
              </w:rPr>
              <w:instrText xml:space="preserve"> PAGEREF _Toc511986973 \h </w:instrText>
            </w:r>
            <w:r w:rsidR="00861861">
              <w:rPr>
                <w:noProof/>
                <w:webHidden/>
              </w:rPr>
            </w:r>
            <w:r w:rsidR="00861861">
              <w:rPr>
                <w:noProof/>
                <w:webHidden/>
              </w:rPr>
              <w:fldChar w:fldCharType="separate"/>
            </w:r>
            <w:r w:rsidR="004A0FC5">
              <w:rPr>
                <w:noProof/>
                <w:webHidden/>
              </w:rPr>
              <w:t>5</w:t>
            </w:r>
            <w:r w:rsidR="00861861">
              <w:rPr>
                <w:noProof/>
                <w:webHidden/>
              </w:rPr>
              <w:fldChar w:fldCharType="end"/>
            </w:r>
          </w:hyperlink>
        </w:p>
        <w:p w14:paraId="6CD0AE96" w14:textId="77777777" w:rsidR="00861861" w:rsidRDefault="008619BD">
          <w:pPr>
            <w:pStyle w:val="TOC1"/>
            <w:tabs>
              <w:tab w:val="left" w:pos="660"/>
              <w:tab w:val="right" w:leader="dot" w:pos="9736"/>
            </w:tabs>
            <w:rPr>
              <w:rFonts w:eastAsiaTheme="minorEastAsia"/>
              <w:noProof/>
            </w:rPr>
          </w:pPr>
          <w:hyperlink w:anchor="_Toc511986974" w:history="1">
            <w:r w:rsidR="00861861" w:rsidRPr="00D049A3">
              <w:rPr>
                <w:rStyle w:val="Hyperlink"/>
                <w:noProof/>
              </w:rPr>
              <w:t>4.0</w:t>
            </w:r>
            <w:r w:rsidR="00861861">
              <w:rPr>
                <w:rFonts w:eastAsiaTheme="minorEastAsia"/>
                <w:noProof/>
              </w:rPr>
              <w:tab/>
            </w:r>
            <w:r w:rsidR="00861861" w:rsidRPr="00D049A3">
              <w:rPr>
                <w:rStyle w:val="Hyperlink"/>
                <w:noProof/>
              </w:rPr>
              <w:t>Technical Workshop</w:t>
            </w:r>
            <w:r w:rsidR="00861861">
              <w:rPr>
                <w:noProof/>
                <w:webHidden/>
              </w:rPr>
              <w:tab/>
            </w:r>
            <w:r w:rsidR="00861861">
              <w:rPr>
                <w:noProof/>
                <w:webHidden/>
              </w:rPr>
              <w:fldChar w:fldCharType="begin"/>
            </w:r>
            <w:r w:rsidR="00861861">
              <w:rPr>
                <w:noProof/>
                <w:webHidden/>
              </w:rPr>
              <w:instrText xml:space="preserve"> PAGEREF _Toc511986974 \h </w:instrText>
            </w:r>
            <w:r w:rsidR="00861861">
              <w:rPr>
                <w:noProof/>
                <w:webHidden/>
              </w:rPr>
            </w:r>
            <w:r w:rsidR="00861861">
              <w:rPr>
                <w:noProof/>
                <w:webHidden/>
              </w:rPr>
              <w:fldChar w:fldCharType="separate"/>
            </w:r>
            <w:r w:rsidR="004A0FC5">
              <w:rPr>
                <w:noProof/>
                <w:webHidden/>
              </w:rPr>
              <w:t>6</w:t>
            </w:r>
            <w:r w:rsidR="00861861">
              <w:rPr>
                <w:noProof/>
                <w:webHidden/>
              </w:rPr>
              <w:fldChar w:fldCharType="end"/>
            </w:r>
          </w:hyperlink>
        </w:p>
        <w:p w14:paraId="1CC69B7E" w14:textId="77777777" w:rsidR="00861861" w:rsidRDefault="008619BD">
          <w:pPr>
            <w:pStyle w:val="TOC2"/>
            <w:tabs>
              <w:tab w:val="left" w:pos="880"/>
              <w:tab w:val="right" w:leader="dot" w:pos="9736"/>
            </w:tabs>
            <w:rPr>
              <w:rFonts w:eastAsiaTheme="minorEastAsia"/>
              <w:noProof/>
            </w:rPr>
          </w:pPr>
          <w:hyperlink w:anchor="_Toc511986975" w:history="1">
            <w:r w:rsidR="00861861" w:rsidRPr="00D049A3">
              <w:rPr>
                <w:rStyle w:val="Hyperlink"/>
                <w:noProof/>
              </w:rPr>
              <w:t>4.1</w:t>
            </w:r>
            <w:r w:rsidR="00861861">
              <w:rPr>
                <w:rFonts w:eastAsiaTheme="minorEastAsia"/>
                <w:noProof/>
              </w:rPr>
              <w:tab/>
            </w:r>
            <w:r w:rsidR="00861861" w:rsidRPr="00D049A3">
              <w:rPr>
                <w:rStyle w:val="Hyperlink"/>
                <w:noProof/>
              </w:rPr>
              <w:t>Government &amp; Partner Presentations</w:t>
            </w:r>
            <w:r w:rsidR="00861861">
              <w:rPr>
                <w:noProof/>
                <w:webHidden/>
              </w:rPr>
              <w:tab/>
            </w:r>
            <w:r w:rsidR="00861861">
              <w:rPr>
                <w:noProof/>
                <w:webHidden/>
              </w:rPr>
              <w:fldChar w:fldCharType="begin"/>
            </w:r>
            <w:r w:rsidR="00861861">
              <w:rPr>
                <w:noProof/>
                <w:webHidden/>
              </w:rPr>
              <w:instrText xml:space="preserve"> PAGEREF _Toc511986975 \h </w:instrText>
            </w:r>
            <w:r w:rsidR="00861861">
              <w:rPr>
                <w:noProof/>
                <w:webHidden/>
              </w:rPr>
            </w:r>
            <w:r w:rsidR="00861861">
              <w:rPr>
                <w:noProof/>
                <w:webHidden/>
              </w:rPr>
              <w:fldChar w:fldCharType="separate"/>
            </w:r>
            <w:r w:rsidR="004A0FC5">
              <w:rPr>
                <w:noProof/>
                <w:webHidden/>
              </w:rPr>
              <w:t>6</w:t>
            </w:r>
            <w:r w:rsidR="00861861">
              <w:rPr>
                <w:noProof/>
                <w:webHidden/>
              </w:rPr>
              <w:fldChar w:fldCharType="end"/>
            </w:r>
          </w:hyperlink>
        </w:p>
        <w:p w14:paraId="0A47F2F0" w14:textId="77777777" w:rsidR="00861861" w:rsidRDefault="008619BD">
          <w:pPr>
            <w:pStyle w:val="TOC2"/>
            <w:tabs>
              <w:tab w:val="left" w:pos="880"/>
              <w:tab w:val="right" w:leader="dot" w:pos="9736"/>
            </w:tabs>
            <w:rPr>
              <w:rFonts w:eastAsiaTheme="minorEastAsia"/>
              <w:noProof/>
            </w:rPr>
          </w:pPr>
          <w:hyperlink w:anchor="_Toc511986976" w:history="1">
            <w:r w:rsidR="00861861" w:rsidRPr="00D049A3">
              <w:rPr>
                <w:rStyle w:val="Hyperlink"/>
                <w:noProof/>
              </w:rPr>
              <w:t>4.2</w:t>
            </w:r>
            <w:r w:rsidR="00861861">
              <w:rPr>
                <w:rFonts w:eastAsiaTheme="minorEastAsia"/>
                <w:noProof/>
              </w:rPr>
              <w:tab/>
            </w:r>
            <w:r w:rsidR="00861861" w:rsidRPr="00D049A3">
              <w:rPr>
                <w:rStyle w:val="Hyperlink"/>
                <w:noProof/>
              </w:rPr>
              <w:t>Groupwork</w:t>
            </w:r>
            <w:r w:rsidR="00861861">
              <w:rPr>
                <w:noProof/>
                <w:webHidden/>
              </w:rPr>
              <w:tab/>
            </w:r>
            <w:r w:rsidR="00861861">
              <w:rPr>
                <w:noProof/>
                <w:webHidden/>
              </w:rPr>
              <w:fldChar w:fldCharType="begin"/>
            </w:r>
            <w:r w:rsidR="00861861">
              <w:rPr>
                <w:noProof/>
                <w:webHidden/>
              </w:rPr>
              <w:instrText xml:space="preserve"> PAGEREF _Toc511986976 \h </w:instrText>
            </w:r>
            <w:r w:rsidR="00861861">
              <w:rPr>
                <w:noProof/>
                <w:webHidden/>
              </w:rPr>
              <w:fldChar w:fldCharType="separate"/>
            </w:r>
            <w:r w:rsidR="004A0FC5">
              <w:rPr>
                <w:b/>
                <w:bCs/>
                <w:noProof/>
                <w:webHidden/>
              </w:rPr>
              <w:t>Error! Bookmark not defined.</w:t>
            </w:r>
            <w:r w:rsidR="00861861">
              <w:rPr>
                <w:noProof/>
                <w:webHidden/>
              </w:rPr>
              <w:fldChar w:fldCharType="end"/>
            </w:r>
          </w:hyperlink>
        </w:p>
        <w:p w14:paraId="053FA394" w14:textId="77777777" w:rsidR="00861861" w:rsidRDefault="008619BD">
          <w:pPr>
            <w:pStyle w:val="TOC1"/>
            <w:tabs>
              <w:tab w:val="left" w:pos="660"/>
              <w:tab w:val="right" w:leader="dot" w:pos="9736"/>
            </w:tabs>
            <w:rPr>
              <w:rFonts w:eastAsiaTheme="minorEastAsia"/>
              <w:noProof/>
            </w:rPr>
          </w:pPr>
          <w:hyperlink w:anchor="_Toc511986977" w:history="1">
            <w:r w:rsidR="00861861" w:rsidRPr="00D049A3">
              <w:rPr>
                <w:rStyle w:val="Hyperlink"/>
                <w:noProof/>
              </w:rPr>
              <w:t>5.0</w:t>
            </w:r>
            <w:r w:rsidR="00861861">
              <w:rPr>
                <w:rFonts w:eastAsiaTheme="minorEastAsia"/>
                <w:noProof/>
              </w:rPr>
              <w:tab/>
            </w:r>
            <w:r w:rsidR="00861861" w:rsidRPr="00D049A3">
              <w:rPr>
                <w:rStyle w:val="Hyperlink"/>
                <w:noProof/>
              </w:rPr>
              <w:t>Conclusion &amp; Action Points</w:t>
            </w:r>
            <w:r w:rsidR="00861861">
              <w:rPr>
                <w:noProof/>
                <w:webHidden/>
              </w:rPr>
              <w:tab/>
            </w:r>
            <w:r w:rsidR="00861861">
              <w:rPr>
                <w:noProof/>
                <w:webHidden/>
              </w:rPr>
              <w:fldChar w:fldCharType="begin"/>
            </w:r>
            <w:r w:rsidR="00861861">
              <w:rPr>
                <w:noProof/>
                <w:webHidden/>
              </w:rPr>
              <w:instrText xml:space="preserve"> PAGEREF _Toc511986977 \h </w:instrText>
            </w:r>
            <w:r w:rsidR="00861861">
              <w:rPr>
                <w:noProof/>
                <w:webHidden/>
              </w:rPr>
            </w:r>
            <w:r w:rsidR="00861861">
              <w:rPr>
                <w:noProof/>
                <w:webHidden/>
              </w:rPr>
              <w:fldChar w:fldCharType="separate"/>
            </w:r>
            <w:r w:rsidR="004A0FC5">
              <w:rPr>
                <w:noProof/>
                <w:webHidden/>
              </w:rPr>
              <w:t>8</w:t>
            </w:r>
            <w:r w:rsidR="00861861">
              <w:rPr>
                <w:noProof/>
                <w:webHidden/>
              </w:rPr>
              <w:fldChar w:fldCharType="end"/>
            </w:r>
          </w:hyperlink>
        </w:p>
        <w:p w14:paraId="757315B1" w14:textId="77777777" w:rsidR="00861861" w:rsidRDefault="008619BD">
          <w:pPr>
            <w:pStyle w:val="TOC1"/>
            <w:tabs>
              <w:tab w:val="left" w:pos="660"/>
              <w:tab w:val="right" w:leader="dot" w:pos="9736"/>
            </w:tabs>
            <w:rPr>
              <w:rFonts w:eastAsiaTheme="minorEastAsia"/>
              <w:noProof/>
            </w:rPr>
          </w:pPr>
          <w:hyperlink w:anchor="_Toc511986978" w:history="1">
            <w:r w:rsidR="00861861" w:rsidRPr="00D049A3">
              <w:rPr>
                <w:rStyle w:val="Hyperlink"/>
                <w:noProof/>
              </w:rPr>
              <w:t>6.0</w:t>
            </w:r>
            <w:r w:rsidR="00861861">
              <w:rPr>
                <w:rFonts w:eastAsiaTheme="minorEastAsia"/>
                <w:noProof/>
              </w:rPr>
              <w:tab/>
            </w:r>
            <w:r w:rsidR="00861861" w:rsidRPr="00D049A3">
              <w:rPr>
                <w:rStyle w:val="Hyperlink"/>
                <w:noProof/>
              </w:rPr>
              <w:t>Annexes</w:t>
            </w:r>
            <w:r w:rsidR="00861861">
              <w:rPr>
                <w:noProof/>
                <w:webHidden/>
              </w:rPr>
              <w:tab/>
            </w:r>
            <w:r w:rsidR="00861861">
              <w:rPr>
                <w:noProof/>
                <w:webHidden/>
              </w:rPr>
              <w:fldChar w:fldCharType="begin"/>
            </w:r>
            <w:r w:rsidR="00861861">
              <w:rPr>
                <w:noProof/>
                <w:webHidden/>
              </w:rPr>
              <w:instrText xml:space="preserve"> PAGEREF _Toc511986978 \h </w:instrText>
            </w:r>
            <w:r w:rsidR="00861861">
              <w:rPr>
                <w:noProof/>
                <w:webHidden/>
              </w:rPr>
            </w:r>
            <w:r w:rsidR="00861861">
              <w:rPr>
                <w:noProof/>
                <w:webHidden/>
              </w:rPr>
              <w:fldChar w:fldCharType="separate"/>
            </w:r>
            <w:r w:rsidR="004A0FC5">
              <w:rPr>
                <w:noProof/>
                <w:webHidden/>
              </w:rPr>
              <w:t>9</w:t>
            </w:r>
            <w:r w:rsidR="00861861">
              <w:rPr>
                <w:noProof/>
                <w:webHidden/>
              </w:rPr>
              <w:fldChar w:fldCharType="end"/>
            </w:r>
          </w:hyperlink>
        </w:p>
        <w:p w14:paraId="5B141897" w14:textId="77777777" w:rsidR="00861861" w:rsidRDefault="008619BD">
          <w:pPr>
            <w:pStyle w:val="TOC2"/>
            <w:tabs>
              <w:tab w:val="left" w:pos="880"/>
              <w:tab w:val="right" w:leader="dot" w:pos="9736"/>
            </w:tabs>
            <w:rPr>
              <w:rFonts w:eastAsiaTheme="minorEastAsia"/>
              <w:noProof/>
            </w:rPr>
          </w:pPr>
          <w:hyperlink w:anchor="_Toc511986979" w:history="1">
            <w:r w:rsidR="00861861" w:rsidRPr="00D049A3">
              <w:rPr>
                <w:rStyle w:val="Hyperlink"/>
                <w:noProof/>
              </w:rPr>
              <w:t>6.1</w:t>
            </w:r>
            <w:r w:rsidR="00861861">
              <w:rPr>
                <w:rFonts w:eastAsiaTheme="minorEastAsia"/>
                <w:noProof/>
              </w:rPr>
              <w:tab/>
            </w:r>
            <w:r w:rsidR="00861861" w:rsidRPr="00D049A3">
              <w:rPr>
                <w:rStyle w:val="Hyperlink"/>
                <w:noProof/>
              </w:rPr>
              <w:t>Annex 1: Participant List</w:t>
            </w:r>
            <w:r w:rsidR="00861861">
              <w:rPr>
                <w:noProof/>
                <w:webHidden/>
              </w:rPr>
              <w:tab/>
            </w:r>
            <w:r w:rsidR="00861861">
              <w:rPr>
                <w:noProof/>
                <w:webHidden/>
              </w:rPr>
              <w:fldChar w:fldCharType="begin"/>
            </w:r>
            <w:r w:rsidR="00861861">
              <w:rPr>
                <w:noProof/>
                <w:webHidden/>
              </w:rPr>
              <w:instrText xml:space="preserve"> PAGEREF _Toc511986979 \h </w:instrText>
            </w:r>
            <w:r w:rsidR="00861861">
              <w:rPr>
                <w:noProof/>
                <w:webHidden/>
              </w:rPr>
            </w:r>
            <w:r w:rsidR="00861861">
              <w:rPr>
                <w:noProof/>
                <w:webHidden/>
              </w:rPr>
              <w:fldChar w:fldCharType="separate"/>
            </w:r>
            <w:r w:rsidR="004A0FC5">
              <w:rPr>
                <w:noProof/>
                <w:webHidden/>
              </w:rPr>
              <w:t>9</w:t>
            </w:r>
            <w:r w:rsidR="00861861">
              <w:rPr>
                <w:noProof/>
                <w:webHidden/>
              </w:rPr>
              <w:fldChar w:fldCharType="end"/>
            </w:r>
          </w:hyperlink>
        </w:p>
        <w:p w14:paraId="2D004B46" w14:textId="77777777" w:rsidR="00861861" w:rsidRDefault="008619BD">
          <w:pPr>
            <w:pStyle w:val="TOC2"/>
            <w:tabs>
              <w:tab w:val="left" w:pos="880"/>
              <w:tab w:val="right" w:leader="dot" w:pos="9736"/>
            </w:tabs>
            <w:rPr>
              <w:rFonts w:eastAsiaTheme="minorEastAsia"/>
              <w:noProof/>
            </w:rPr>
          </w:pPr>
          <w:hyperlink w:anchor="_Toc511986980" w:history="1">
            <w:r w:rsidR="00861861" w:rsidRPr="00D049A3">
              <w:rPr>
                <w:rStyle w:val="Hyperlink"/>
                <w:noProof/>
              </w:rPr>
              <w:t>6.2</w:t>
            </w:r>
            <w:r w:rsidR="00861861">
              <w:rPr>
                <w:rFonts w:eastAsiaTheme="minorEastAsia"/>
                <w:noProof/>
              </w:rPr>
              <w:tab/>
            </w:r>
            <w:r w:rsidR="00861861" w:rsidRPr="00D049A3">
              <w:rPr>
                <w:rStyle w:val="Hyperlink"/>
                <w:noProof/>
              </w:rPr>
              <w:t>Annex 2: Programme Agenda</w:t>
            </w:r>
            <w:r w:rsidR="00861861">
              <w:rPr>
                <w:noProof/>
                <w:webHidden/>
              </w:rPr>
              <w:tab/>
            </w:r>
            <w:r w:rsidR="00861861">
              <w:rPr>
                <w:noProof/>
                <w:webHidden/>
              </w:rPr>
              <w:fldChar w:fldCharType="begin"/>
            </w:r>
            <w:r w:rsidR="00861861">
              <w:rPr>
                <w:noProof/>
                <w:webHidden/>
              </w:rPr>
              <w:instrText xml:space="preserve"> PAGEREF _Toc511986980 \h </w:instrText>
            </w:r>
            <w:r w:rsidR="00861861">
              <w:rPr>
                <w:noProof/>
                <w:webHidden/>
              </w:rPr>
            </w:r>
            <w:r w:rsidR="00861861">
              <w:rPr>
                <w:noProof/>
                <w:webHidden/>
              </w:rPr>
              <w:fldChar w:fldCharType="separate"/>
            </w:r>
            <w:r w:rsidR="004A0FC5">
              <w:rPr>
                <w:noProof/>
                <w:webHidden/>
              </w:rPr>
              <w:t>11</w:t>
            </w:r>
            <w:r w:rsidR="00861861">
              <w:rPr>
                <w:noProof/>
                <w:webHidden/>
              </w:rPr>
              <w:fldChar w:fldCharType="end"/>
            </w:r>
          </w:hyperlink>
        </w:p>
        <w:p w14:paraId="4F3A20EB" w14:textId="373B954B" w:rsidR="00F060EA" w:rsidRDefault="00F060EA">
          <w:r>
            <w:rPr>
              <w:b/>
              <w:bCs/>
              <w:noProof/>
            </w:rPr>
            <w:fldChar w:fldCharType="end"/>
          </w:r>
        </w:p>
      </w:sdtContent>
    </w:sdt>
    <w:p w14:paraId="040DBF00" w14:textId="77777777" w:rsidR="00F060EA" w:rsidRDefault="00F060EA" w:rsidP="003C70DD">
      <w:pPr>
        <w:pStyle w:val="HRRPBodyText"/>
      </w:pPr>
      <w:r>
        <w:br w:type="page"/>
      </w:r>
    </w:p>
    <w:p w14:paraId="1E651E7F" w14:textId="77777777" w:rsidR="00AE34DC" w:rsidRDefault="007E0C96" w:rsidP="00B93670">
      <w:pPr>
        <w:pStyle w:val="HRRPHeading1"/>
      </w:pPr>
      <w:bookmarkStart w:id="0" w:name="_Toc511986968"/>
      <w:r>
        <w:lastRenderedPageBreak/>
        <w:t>Background</w:t>
      </w:r>
      <w:bookmarkEnd w:id="0"/>
      <w:r w:rsidR="00AE34DC">
        <w:t xml:space="preserve"> </w:t>
      </w:r>
    </w:p>
    <w:p w14:paraId="284FAA28" w14:textId="77777777" w:rsidR="007E0C96" w:rsidRDefault="007E0C96" w:rsidP="003C70DD">
      <w:pPr>
        <w:pStyle w:val="HRRPBodyText"/>
      </w:pPr>
      <w:r>
        <w:t>The Housing Recovery and Reconstruction Platform (</w:t>
      </w:r>
      <w:proofErr w:type="spellStart"/>
      <w:r>
        <w:t>HRRP</w:t>
      </w:r>
      <w:proofErr w:type="spellEnd"/>
      <w:r>
        <w:t>) was established to support the National Reconstruction Authority (NRA), Ministry of Urban Development (</w:t>
      </w:r>
      <w:proofErr w:type="spellStart"/>
      <w:r>
        <w:t>MoUD</w:t>
      </w:r>
      <w:proofErr w:type="spellEnd"/>
      <w:r>
        <w:t>) and Ministry of Federal Affairs and Local Development (</w:t>
      </w:r>
      <w:proofErr w:type="spellStart"/>
      <w:r>
        <w:t>MoFALD</w:t>
      </w:r>
      <w:proofErr w:type="spellEnd"/>
      <w:r>
        <w:t>) Central Level Program Implementation Units (CL-</w:t>
      </w:r>
      <w:proofErr w:type="spellStart"/>
      <w:r>
        <w:t>PIUs</w:t>
      </w:r>
      <w:proofErr w:type="spellEnd"/>
      <w:r>
        <w:t>), other relevant government authorities, and Partner Organizations (POs) with coordination of the post-earthquake housing reconstruction.</w:t>
      </w:r>
      <w:r w:rsidR="00861861">
        <w:t xml:space="preserve"> </w:t>
      </w:r>
      <w:r>
        <w:t xml:space="preserve">It is led by CRS Nepal, and other financial contributors include DFID, Caritas Nepal, Plan International, and Habitat for Humanity. </w:t>
      </w:r>
      <w:proofErr w:type="spellStart"/>
      <w:r>
        <w:t>HRRP</w:t>
      </w:r>
      <w:proofErr w:type="spellEnd"/>
      <w:r>
        <w:t xml:space="preserve"> is currently in its third phase beginning from March 2017 and will run until the end of February 2019.</w:t>
      </w:r>
    </w:p>
    <w:p w14:paraId="133F86F8" w14:textId="77777777" w:rsidR="00861861" w:rsidRDefault="00861861" w:rsidP="003C70DD">
      <w:pPr>
        <w:pStyle w:val="HRRPBodyText"/>
      </w:pPr>
    </w:p>
    <w:p w14:paraId="072981AF" w14:textId="3240C504" w:rsidR="007E0C96" w:rsidRDefault="007E0C96" w:rsidP="003C70DD">
      <w:pPr>
        <w:pStyle w:val="HRRPBodyText"/>
      </w:pPr>
      <w:r>
        <w:t xml:space="preserve">In Rasuwa </w:t>
      </w:r>
      <w:r w:rsidR="00B93670">
        <w:t xml:space="preserve">the </w:t>
      </w:r>
      <w:proofErr w:type="spellStart"/>
      <w:r w:rsidR="00B93670">
        <w:t>HRRP</w:t>
      </w:r>
      <w:proofErr w:type="spellEnd"/>
      <w:r w:rsidR="00B93670">
        <w:t xml:space="preserve"> District Representative is Rijan Gajurel, </w:t>
      </w:r>
      <w:hyperlink r:id="rId10" w:history="1">
        <w:proofErr w:type="spellStart"/>
        <w:r w:rsidR="00B93670" w:rsidRPr="009A76BC">
          <w:rPr>
            <w:rStyle w:val="Hyperlink"/>
          </w:rPr>
          <w:t>im.rasuwa@hrrpnepal.org</w:t>
        </w:r>
        <w:proofErr w:type="spellEnd"/>
      </w:hyperlink>
      <w:r w:rsidR="00B93670">
        <w:t>, and the implementing partner is CRS Nepal. T</w:t>
      </w:r>
      <w:r w:rsidR="007B6DFA">
        <w:t>here are 24</w:t>
      </w:r>
      <w:r>
        <w:t xml:space="preserve"> Partner </w:t>
      </w:r>
      <w:r w:rsidR="006C0605">
        <w:t>Organizations</w:t>
      </w:r>
      <w:r>
        <w:t xml:space="preserve"> supportin</w:t>
      </w:r>
      <w:r w:rsidR="007B6DFA">
        <w:t xml:space="preserve">g the housing reconstruction. </w:t>
      </w:r>
      <w:r w:rsidR="006C0605">
        <w:t>11,633 households</w:t>
      </w:r>
      <w:r>
        <w:t xml:space="preserve"> are eligible to receive the </w:t>
      </w:r>
      <w:proofErr w:type="spellStart"/>
      <w:r>
        <w:t>GoN</w:t>
      </w:r>
      <w:proofErr w:type="spellEnd"/>
      <w:r>
        <w:t xml:space="preserve"> hou</w:t>
      </w:r>
      <w:r w:rsidR="007B6DFA">
        <w:t xml:space="preserve">sing reconstruction grant and </w:t>
      </w:r>
      <w:proofErr w:type="gramStart"/>
      <w:r w:rsidR="007B6DFA">
        <w:t xml:space="preserve">117 </w:t>
      </w:r>
      <w:r>
        <w:t xml:space="preserve"> are</w:t>
      </w:r>
      <w:proofErr w:type="gramEnd"/>
      <w:r>
        <w:t xml:space="preserve"> eligible to re</w:t>
      </w:r>
      <w:r w:rsidR="007B6DFA">
        <w:t xml:space="preserve">ceive the </w:t>
      </w:r>
      <w:proofErr w:type="spellStart"/>
      <w:r w:rsidR="007B6DFA">
        <w:t>GoN</w:t>
      </w:r>
      <w:proofErr w:type="spellEnd"/>
      <w:r w:rsidR="007B6DFA">
        <w:t xml:space="preserve"> retrofit grant. </w:t>
      </w:r>
      <w:r w:rsidR="006C0605">
        <w:t>10,673 have</w:t>
      </w:r>
      <w:r w:rsidR="007B6DFA">
        <w:t xml:space="preserve"> signed the PA with the </w:t>
      </w:r>
      <w:proofErr w:type="spellStart"/>
      <w:r w:rsidR="007B6DFA">
        <w:t>GoN</w:t>
      </w:r>
      <w:proofErr w:type="spellEnd"/>
      <w:r w:rsidR="007B6DFA">
        <w:t xml:space="preserve">, 10673 </w:t>
      </w:r>
      <w:r>
        <w:t>hav</w:t>
      </w:r>
      <w:r w:rsidR="007B6DFA">
        <w:t xml:space="preserve">e received the first tranche, </w:t>
      </w:r>
      <w:r w:rsidR="006C0605">
        <w:t>7788 have</w:t>
      </w:r>
      <w:r>
        <w:t xml:space="preserve"> received the second tranche, and </w:t>
      </w:r>
      <w:r w:rsidR="006C0605">
        <w:t>3665 have</w:t>
      </w:r>
      <w:r>
        <w:t xml:space="preserve"> received the third tranche. </w:t>
      </w:r>
    </w:p>
    <w:p w14:paraId="5E60C2C8" w14:textId="77777777" w:rsidR="00B93670" w:rsidRPr="00951C5C" w:rsidRDefault="00B93670" w:rsidP="00B93670">
      <w:pPr>
        <w:pStyle w:val="HRRPHeading1"/>
      </w:pPr>
      <w:bookmarkStart w:id="1" w:name="_Toc511986969"/>
      <w:r>
        <w:t>Introduction</w:t>
      </w:r>
      <w:bookmarkEnd w:id="1"/>
    </w:p>
    <w:p w14:paraId="411D52F0" w14:textId="053B6530" w:rsidR="00B93670" w:rsidRDefault="00B93670" w:rsidP="003C70DD">
      <w:pPr>
        <w:pStyle w:val="HRRPBodyText"/>
        <w:rPr>
          <w:lang w:bidi="ne-NP"/>
        </w:rPr>
      </w:pPr>
      <w:r>
        <w:t xml:space="preserve">The </w:t>
      </w:r>
      <w:proofErr w:type="spellStart"/>
      <w:r>
        <w:t>HRRP</w:t>
      </w:r>
      <w:proofErr w:type="spellEnd"/>
      <w:r>
        <w:t xml:space="preserve"> District Exhibition and Tec</w:t>
      </w:r>
      <w:r w:rsidR="00951D8C">
        <w:t xml:space="preserve">hnical Workshop took place on 18 </w:t>
      </w:r>
      <w:r>
        <w:t xml:space="preserve">April 2018, at </w:t>
      </w:r>
      <w:proofErr w:type="spellStart"/>
      <w:r w:rsidR="00951D8C">
        <w:t>Langtang</w:t>
      </w:r>
      <w:proofErr w:type="spellEnd"/>
      <w:r w:rsidR="00951D8C">
        <w:t xml:space="preserve"> resource </w:t>
      </w:r>
      <w:proofErr w:type="gramStart"/>
      <w:r w:rsidR="00951D8C">
        <w:t>center</w:t>
      </w:r>
      <w:r w:rsidR="007845AF">
        <w:t xml:space="preserve"> </w:t>
      </w:r>
      <w:r w:rsidRPr="00A34003">
        <w:rPr>
          <w:lang w:bidi="ne-NP"/>
        </w:rPr>
        <w:t>,</w:t>
      </w:r>
      <w:proofErr w:type="spellStart"/>
      <w:r w:rsidR="00951D8C">
        <w:rPr>
          <w:lang w:bidi="ne-NP"/>
        </w:rPr>
        <w:t>Dhunche</w:t>
      </w:r>
      <w:proofErr w:type="spellEnd"/>
      <w:proofErr w:type="gramEnd"/>
      <w:r w:rsidR="00951D8C">
        <w:rPr>
          <w:lang w:bidi="ne-NP"/>
        </w:rPr>
        <w:t xml:space="preserve"> Rasuwa </w:t>
      </w:r>
      <w:r>
        <w:rPr>
          <w:lang w:bidi="ne-NP"/>
        </w:rPr>
        <w:t>, with the following objectives:</w:t>
      </w:r>
    </w:p>
    <w:p w14:paraId="1D03AAB0" w14:textId="77777777" w:rsidR="00B93670" w:rsidRDefault="00B93670" w:rsidP="003C70DD">
      <w:pPr>
        <w:pStyle w:val="HRRPBodyText"/>
        <w:numPr>
          <w:ilvl w:val="0"/>
          <w:numId w:val="8"/>
        </w:numPr>
      </w:pPr>
      <w:r>
        <w:t>To promote and encourage experience sharing between all district stakeholders</w:t>
      </w:r>
    </w:p>
    <w:p w14:paraId="30B7F230" w14:textId="77777777" w:rsidR="00B93670" w:rsidRDefault="00B93670" w:rsidP="003C70DD">
      <w:pPr>
        <w:pStyle w:val="HRRPBodyText"/>
        <w:numPr>
          <w:ilvl w:val="0"/>
          <w:numId w:val="8"/>
        </w:numPr>
      </w:pPr>
      <w:r>
        <w:t>To document and discuss the technical challenges related to the housing reconstruction</w:t>
      </w:r>
    </w:p>
    <w:p w14:paraId="1BD2E385" w14:textId="77777777" w:rsidR="00B93670" w:rsidRDefault="00B93670" w:rsidP="003C70DD">
      <w:pPr>
        <w:pStyle w:val="HRRPBodyText"/>
        <w:numPr>
          <w:ilvl w:val="0"/>
          <w:numId w:val="8"/>
        </w:numPr>
      </w:pPr>
      <w:r>
        <w:t>To collect ideas from district stakeholders on how to solve challenges</w:t>
      </w:r>
    </w:p>
    <w:p w14:paraId="046F351E" w14:textId="77777777" w:rsidR="00B93670" w:rsidRDefault="00B93670" w:rsidP="003C70DD">
      <w:pPr>
        <w:pStyle w:val="HRRPBodyText"/>
        <w:numPr>
          <w:ilvl w:val="0"/>
          <w:numId w:val="8"/>
        </w:numPr>
      </w:pPr>
      <w:r>
        <w:t>To identify gaps and duplications in Socio-Technical Assistance in the district</w:t>
      </w:r>
    </w:p>
    <w:p w14:paraId="39558489" w14:textId="77777777" w:rsidR="00861861" w:rsidRDefault="00861861" w:rsidP="003C70DD">
      <w:pPr>
        <w:pStyle w:val="HRRPBodyText"/>
      </w:pPr>
    </w:p>
    <w:p w14:paraId="20CA3DEF" w14:textId="202E7EBB" w:rsidR="00B93670" w:rsidRDefault="00B93670" w:rsidP="003C70DD">
      <w:pPr>
        <w:pStyle w:val="HRRPBodyText"/>
        <w:rPr>
          <w:lang w:bidi="ne-NP"/>
        </w:rPr>
      </w:pPr>
      <w:r w:rsidRPr="00A34003">
        <w:rPr>
          <w:lang w:bidi="ne-NP"/>
        </w:rPr>
        <w:t>The program</w:t>
      </w:r>
      <w:r w:rsidR="007845AF">
        <w:rPr>
          <w:lang w:bidi="ne-NP"/>
        </w:rPr>
        <w:t xml:space="preserve"> </w:t>
      </w:r>
      <w:r w:rsidRPr="00A34003">
        <w:rPr>
          <w:lang w:bidi="ne-NP"/>
        </w:rPr>
        <w:t>was ch</w:t>
      </w:r>
      <w:r w:rsidR="00951D8C">
        <w:rPr>
          <w:lang w:bidi="ne-NP"/>
        </w:rPr>
        <w:t xml:space="preserve">aired by Mr. Madan </w:t>
      </w:r>
      <w:proofErr w:type="spellStart"/>
      <w:r w:rsidR="00951D8C">
        <w:rPr>
          <w:lang w:bidi="ne-NP"/>
        </w:rPr>
        <w:t>Ala</w:t>
      </w:r>
      <w:proofErr w:type="gramStart"/>
      <w:r w:rsidRPr="00A34003">
        <w:rPr>
          <w:lang w:bidi="ne-NP"/>
        </w:rPr>
        <w:t>,</w:t>
      </w:r>
      <w:r w:rsidR="00951D8C">
        <w:rPr>
          <w:lang w:bidi="ne-NP"/>
        </w:rPr>
        <w:t>MoFALD</w:t>
      </w:r>
      <w:proofErr w:type="spellEnd"/>
      <w:proofErr w:type="gramEnd"/>
      <w:r w:rsidR="00951D8C">
        <w:rPr>
          <w:lang w:bidi="ne-NP"/>
        </w:rPr>
        <w:t xml:space="preserve"> -</w:t>
      </w:r>
      <w:proofErr w:type="spellStart"/>
      <w:r w:rsidR="00951D8C">
        <w:rPr>
          <w:lang w:bidi="ne-NP"/>
        </w:rPr>
        <w:t>DLPIU</w:t>
      </w:r>
      <w:proofErr w:type="spellEnd"/>
      <w:r w:rsidR="00951D8C">
        <w:rPr>
          <w:lang w:bidi="ne-NP"/>
        </w:rPr>
        <w:t xml:space="preserve">  Chief, Rasuwa. </w:t>
      </w:r>
      <w:r>
        <w:rPr>
          <w:lang w:bidi="ne-NP"/>
        </w:rPr>
        <w:t>Other participants included representatives from</w:t>
      </w:r>
      <w:r w:rsidR="00951D8C">
        <w:rPr>
          <w:lang w:bidi="ne-NP"/>
        </w:rPr>
        <w:t xml:space="preserve"> NRA Rasuwa</w:t>
      </w:r>
      <w:r w:rsidRPr="00A34003">
        <w:rPr>
          <w:lang w:bidi="ne-NP"/>
        </w:rPr>
        <w:t xml:space="preserve">, </w:t>
      </w:r>
      <w:proofErr w:type="spellStart"/>
      <w:r>
        <w:rPr>
          <w:lang w:bidi="ne-NP"/>
        </w:rPr>
        <w:t>MoUD</w:t>
      </w:r>
      <w:proofErr w:type="spellEnd"/>
      <w:r>
        <w:rPr>
          <w:lang w:bidi="ne-NP"/>
        </w:rPr>
        <w:t xml:space="preserve"> </w:t>
      </w:r>
      <w:proofErr w:type="spellStart"/>
      <w:r>
        <w:rPr>
          <w:lang w:bidi="ne-NP"/>
        </w:rPr>
        <w:t>DLPIU</w:t>
      </w:r>
      <w:proofErr w:type="spellEnd"/>
      <w:r>
        <w:rPr>
          <w:lang w:bidi="ne-NP"/>
        </w:rPr>
        <w:t xml:space="preserve">, </w:t>
      </w:r>
      <w:proofErr w:type="spellStart"/>
      <w:r>
        <w:rPr>
          <w:lang w:bidi="ne-NP"/>
        </w:rPr>
        <w:t>MoFALD</w:t>
      </w:r>
      <w:proofErr w:type="spellEnd"/>
      <w:r>
        <w:rPr>
          <w:lang w:bidi="ne-NP"/>
        </w:rPr>
        <w:t xml:space="preserve"> </w:t>
      </w:r>
      <w:proofErr w:type="spellStart"/>
      <w:r>
        <w:rPr>
          <w:lang w:bidi="ne-NP"/>
        </w:rPr>
        <w:t>DLPIU</w:t>
      </w:r>
      <w:proofErr w:type="spellEnd"/>
      <w:r>
        <w:rPr>
          <w:lang w:bidi="ne-NP"/>
        </w:rPr>
        <w:t xml:space="preserve">, </w:t>
      </w:r>
      <w:r w:rsidRPr="00A34003">
        <w:rPr>
          <w:lang w:bidi="ne-NP"/>
        </w:rPr>
        <w:t xml:space="preserve">and </w:t>
      </w:r>
      <w:r>
        <w:rPr>
          <w:lang w:bidi="ne-NP"/>
        </w:rPr>
        <w:t>P</w:t>
      </w:r>
      <w:r w:rsidRPr="00A34003">
        <w:rPr>
          <w:lang w:bidi="ne-NP"/>
        </w:rPr>
        <w:t xml:space="preserve">artner </w:t>
      </w:r>
      <w:r w:rsidR="007845AF">
        <w:rPr>
          <w:lang w:bidi="ne-NP"/>
        </w:rPr>
        <w:t>O</w:t>
      </w:r>
      <w:r w:rsidR="007845AF" w:rsidRPr="00A34003">
        <w:rPr>
          <w:lang w:bidi="ne-NP"/>
        </w:rPr>
        <w:t>rgani</w:t>
      </w:r>
      <w:r w:rsidR="007845AF">
        <w:rPr>
          <w:lang w:bidi="ne-NP"/>
        </w:rPr>
        <w:t>z</w:t>
      </w:r>
      <w:r w:rsidR="007845AF" w:rsidRPr="00A34003">
        <w:rPr>
          <w:lang w:bidi="ne-NP"/>
        </w:rPr>
        <w:t>ations</w:t>
      </w:r>
      <w:r w:rsidRPr="00A34003">
        <w:rPr>
          <w:lang w:bidi="ne-NP"/>
        </w:rPr>
        <w:t>.</w:t>
      </w:r>
      <w:r>
        <w:rPr>
          <w:lang w:bidi="ne-NP"/>
        </w:rPr>
        <w:t xml:space="preserve"> The full list of participants is provid</w:t>
      </w:r>
      <w:r w:rsidR="007845AF">
        <w:rPr>
          <w:lang w:bidi="ne-NP"/>
        </w:rPr>
        <w:t xml:space="preserve">ed in Annex 1 and the program </w:t>
      </w:r>
      <w:r>
        <w:rPr>
          <w:lang w:bidi="ne-NP"/>
        </w:rPr>
        <w:t xml:space="preserve">schedule is provided in Annex 2. </w:t>
      </w:r>
    </w:p>
    <w:p w14:paraId="09B6BC37" w14:textId="77777777" w:rsidR="00861861" w:rsidRDefault="00861861" w:rsidP="003C70DD">
      <w:pPr>
        <w:pStyle w:val="HRRPBodyText"/>
        <w:rPr>
          <w:lang w:bidi="ne-NP"/>
        </w:rPr>
      </w:pPr>
    </w:p>
    <w:p w14:paraId="425F3AE9" w14:textId="77777777" w:rsidR="00861861" w:rsidRDefault="00B93670" w:rsidP="003C70DD">
      <w:pPr>
        <w:pStyle w:val="HRRPBodyText"/>
        <w:rPr>
          <w:lang w:bidi="ne-NP"/>
        </w:rPr>
      </w:pPr>
      <w:r>
        <w:t>This report provides an overview of the proceedings, as well as access to all the materials shared during the exhibition and workshop</w:t>
      </w:r>
      <w:r w:rsidRPr="00A34003">
        <w:rPr>
          <w:lang w:bidi="ne-NP"/>
        </w:rPr>
        <w:t>.</w:t>
      </w:r>
    </w:p>
    <w:p w14:paraId="5A63C792" w14:textId="77777777" w:rsidR="00604965" w:rsidRDefault="00B93670" w:rsidP="00724582">
      <w:pPr>
        <w:pStyle w:val="HRRPHeading1"/>
      </w:pPr>
      <w:bookmarkStart w:id="2" w:name="_Toc511986970"/>
      <w:r>
        <w:t>District Exhibition</w:t>
      </w:r>
      <w:bookmarkEnd w:id="2"/>
    </w:p>
    <w:p w14:paraId="40EC1E74" w14:textId="77777777" w:rsidR="00091B77" w:rsidRDefault="00091B77" w:rsidP="003436B3">
      <w:pPr>
        <w:pStyle w:val="HRRPHeading2"/>
      </w:pPr>
      <w:bookmarkStart w:id="3" w:name="_Toc511986971"/>
      <w:r>
        <w:t>Questions and Discussion During Exhibition</w:t>
      </w:r>
      <w:bookmarkEnd w:id="3"/>
    </w:p>
    <w:p w14:paraId="3D592FFE" w14:textId="77777777" w:rsidR="00091B77" w:rsidRDefault="00091B77" w:rsidP="003C70DD">
      <w:pPr>
        <w:pStyle w:val="HRRPBodyText"/>
      </w:pPr>
      <w:r>
        <w:t>Some of the major discussion points during the exhibition were:</w:t>
      </w:r>
    </w:p>
    <w:p w14:paraId="2192F3AC" w14:textId="4530C396" w:rsidR="00091B77" w:rsidRDefault="00D05982" w:rsidP="003C70DD">
      <w:pPr>
        <w:pStyle w:val="HRRPBodyText"/>
        <w:numPr>
          <w:ilvl w:val="0"/>
          <w:numId w:val="11"/>
        </w:numPr>
      </w:pPr>
      <w:r>
        <w:t>Sharing activitie</w:t>
      </w:r>
      <w:r w:rsidR="008619BD">
        <w:t xml:space="preserve">s </w:t>
      </w:r>
      <w:proofErr w:type="gramStart"/>
      <w:r w:rsidR="008619BD">
        <w:t xml:space="preserve">progress </w:t>
      </w:r>
      <w:r>
        <w:t xml:space="preserve"> by</w:t>
      </w:r>
      <w:proofErr w:type="gramEnd"/>
      <w:r>
        <w:t xml:space="preserve"> different partner's organization.</w:t>
      </w:r>
    </w:p>
    <w:p w14:paraId="1D9AE381" w14:textId="3114EA12" w:rsidR="00091B77" w:rsidRDefault="00D05982" w:rsidP="003C70DD">
      <w:pPr>
        <w:pStyle w:val="HRRPBodyText"/>
        <w:numPr>
          <w:ilvl w:val="0"/>
          <w:numId w:val="11"/>
        </w:numPr>
      </w:pPr>
      <w:proofErr w:type="spellStart"/>
      <w:r>
        <w:t>HRRP</w:t>
      </w:r>
      <w:proofErr w:type="spellEnd"/>
      <w:r>
        <w:t xml:space="preserve"> team update reconstruction update to all the participant .Different challenges and way forward was discussed during that event.</w:t>
      </w:r>
    </w:p>
    <w:p w14:paraId="5A16936B" w14:textId="3B408926" w:rsidR="00091B77" w:rsidRDefault="008619BD" w:rsidP="003C70DD">
      <w:pPr>
        <w:pStyle w:val="HRRPBodyText"/>
        <w:numPr>
          <w:ilvl w:val="0"/>
          <w:numId w:val="11"/>
        </w:numPr>
      </w:pPr>
      <w:r>
        <w:t xml:space="preserve">Information product was </w:t>
      </w:r>
      <w:r w:rsidR="00D05982">
        <w:t xml:space="preserve">shared during event. Stone cutting machine, </w:t>
      </w:r>
      <w:proofErr w:type="spellStart"/>
      <w:r w:rsidR="00D05982">
        <w:t>CSEB</w:t>
      </w:r>
      <w:proofErr w:type="spellEnd"/>
      <w:r w:rsidR="00D05982">
        <w:t xml:space="preserve"> block were presented by Practical Action.  </w:t>
      </w:r>
    </w:p>
    <w:p w14:paraId="2F225B9F" w14:textId="77777777" w:rsidR="00091B77" w:rsidRDefault="00091B77" w:rsidP="003C70DD">
      <w:pPr>
        <w:pStyle w:val="HRRPBodyText"/>
      </w:pPr>
    </w:p>
    <w:p w14:paraId="54219DE1" w14:textId="77777777" w:rsidR="00091B77" w:rsidRDefault="00091B77" w:rsidP="003C70DD">
      <w:pPr>
        <w:pStyle w:val="HRRPBodyText"/>
      </w:pPr>
      <w:r>
        <w:t>The most frequently asked questions were:</w:t>
      </w:r>
    </w:p>
    <w:p w14:paraId="28B2A6A4" w14:textId="56621FB6" w:rsidR="00091B77" w:rsidRDefault="00D05982" w:rsidP="003C70DD">
      <w:pPr>
        <w:pStyle w:val="HRRPBodyText"/>
        <w:numPr>
          <w:ilvl w:val="0"/>
          <w:numId w:val="12"/>
        </w:numPr>
      </w:pPr>
      <w:r>
        <w:lastRenderedPageBreak/>
        <w:t>Activities progress of partners organization .Challenges</w:t>
      </w:r>
      <w:r w:rsidR="00E87B23">
        <w:t xml:space="preserve"> faced by them and the way forward.</w:t>
      </w:r>
    </w:p>
    <w:p w14:paraId="68AFBC9D" w14:textId="3AFFA1BD" w:rsidR="00091B77" w:rsidRDefault="00E87B23" w:rsidP="003C70DD">
      <w:pPr>
        <w:pStyle w:val="HRRPBodyText"/>
        <w:numPr>
          <w:ilvl w:val="0"/>
          <w:numId w:val="12"/>
        </w:numPr>
      </w:pPr>
      <w:r>
        <w:t xml:space="preserve">Impact at community level in reconstruction by the support from partner's organization. </w:t>
      </w:r>
    </w:p>
    <w:p w14:paraId="7BEC9710" w14:textId="36DD6B0F" w:rsidR="00E87B23" w:rsidRDefault="00E87B23" w:rsidP="003C70DD">
      <w:pPr>
        <w:pStyle w:val="HRRPBodyText"/>
        <w:numPr>
          <w:ilvl w:val="0"/>
          <w:numId w:val="12"/>
        </w:numPr>
      </w:pPr>
      <w:r>
        <w:t>Reconstruction update of district and the main common challenges at community level.</w:t>
      </w:r>
    </w:p>
    <w:p w14:paraId="38E3C779" w14:textId="3F9D6671" w:rsidR="00091B77" w:rsidRDefault="00091B77" w:rsidP="003C70DD">
      <w:pPr>
        <w:pStyle w:val="HRRPBodyText"/>
        <w:numPr>
          <w:ilvl w:val="0"/>
          <w:numId w:val="12"/>
        </w:numPr>
      </w:pPr>
    </w:p>
    <w:p w14:paraId="15685124" w14:textId="77777777" w:rsidR="00604965" w:rsidRDefault="00091B77" w:rsidP="003436B3">
      <w:pPr>
        <w:pStyle w:val="HRRPHeading2"/>
      </w:pPr>
      <w:bookmarkStart w:id="4" w:name="_Toc511986972"/>
      <w:r>
        <w:t>Materials Shared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091B77" w14:paraId="0126482C" w14:textId="77777777" w:rsidTr="00861861">
        <w:trPr>
          <w:tblHeader/>
        </w:trPr>
        <w:tc>
          <w:tcPr>
            <w:tcW w:w="3245" w:type="dxa"/>
            <w:shd w:val="clear" w:color="auto" w:fill="D9E2F3" w:themeFill="accent1" w:themeFillTint="33"/>
          </w:tcPr>
          <w:p w14:paraId="5DFD7FEF" w14:textId="77777777" w:rsidR="00091B77" w:rsidRPr="00861861" w:rsidRDefault="00091B77" w:rsidP="003C70DD">
            <w:pPr>
              <w:pStyle w:val="HRRPBodyText"/>
            </w:pPr>
            <w:r w:rsidRPr="00861861">
              <w:t>Document Title</w:t>
            </w:r>
          </w:p>
        </w:tc>
        <w:tc>
          <w:tcPr>
            <w:tcW w:w="3245" w:type="dxa"/>
            <w:shd w:val="clear" w:color="auto" w:fill="D9E2F3" w:themeFill="accent1" w:themeFillTint="33"/>
          </w:tcPr>
          <w:p w14:paraId="6121D3F5" w14:textId="77777777" w:rsidR="00091B77" w:rsidRPr="00861861" w:rsidRDefault="00091B77" w:rsidP="003C70DD">
            <w:pPr>
              <w:pStyle w:val="HRRPBodyText"/>
            </w:pPr>
            <w:r w:rsidRPr="00861861">
              <w:t>Organisation</w:t>
            </w:r>
          </w:p>
        </w:tc>
        <w:tc>
          <w:tcPr>
            <w:tcW w:w="3246" w:type="dxa"/>
            <w:shd w:val="clear" w:color="auto" w:fill="D9E2F3" w:themeFill="accent1" w:themeFillTint="33"/>
          </w:tcPr>
          <w:p w14:paraId="69CD3990" w14:textId="77777777" w:rsidR="00091B77" w:rsidRPr="00861861" w:rsidRDefault="00091B77" w:rsidP="003C70DD">
            <w:pPr>
              <w:pStyle w:val="HRRPBodyText"/>
            </w:pPr>
            <w:r w:rsidRPr="00861861">
              <w:t>Contact Details</w:t>
            </w:r>
          </w:p>
        </w:tc>
      </w:tr>
      <w:tr w:rsidR="00091B77" w14:paraId="551486F8" w14:textId="77777777" w:rsidTr="00091B77">
        <w:tc>
          <w:tcPr>
            <w:tcW w:w="3245" w:type="dxa"/>
          </w:tcPr>
          <w:p w14:paraId="34AB60F4" w14:textId="5093854F" w:rsidR="00091B77" w:rsidRDefault="00E87B23" w:rsidP="003C70DD">
            <w:pPr>
              <w:pStyle w:val="HRRPBodyText"/>
            </w:pPr>
            <w:r>
              <w:t xml:space="preserve"> </w:t>
            </w:r>
            <w:r w:rsidR="008619BD">
              <w:t xml:space="preserve">Handout of </w:t>
            </w:r>
            <w:r>
              <w:t xml:space="preserve">NRA guidelines and procedure in </w:t>
            </w:r>
            <w:r w:rsidR="008619BD">
              <w:t xml:space="preserve">reconstruction, impact at community of </w:t>
            </w:r>
            <w:proofErr w:type="spellStart"/>
            <w:r w:rsidR="008619BD">
              <w:t>CSRC</w:t>
            </w:r>
            <w:proofErr w:type="spellEnd"/>
            <w:r w:rsidR="008619BD">
              <w:t xml:space="preserve"> livelihood project. </w:t>
            </w:r>
          </w:p>
        </w:tc>
        <w:tc>
          <w:tcPr>
            <w:tcW w:w="3245" w:type="dxa"/>
          </w:tcPr>
          <w:p w14:paraId="2DB3477C" w14:textId="390E766E" w:rsidR="00091B77" w:rsidRDefault="008619BD" w:rsidP="003C70DD">
            <w:pPr>
              <w:pStyle w:val="HRRPBodyText"/>
            </w:pPr>
            <w:proofErr w:type="spellStart"/>
            <w:r>
              <w:t>CSRC</w:t>
            </w:r>
            <w:proofErr w:type="spellEnd"/>
            <w:r>
              <w:t xml:space="preserve"> / PIN </w:t>
            </w:r>
          </w:p>
        </w:tc>
        <w:tc>
          <w:tcPr>
            <w:tcW w:w="3246" w:type="dxa"/>
          </w:tcPr>
          <w:p w14:paraId="51CA3307" w14:textId="5C5C1649" w:rsidR="00091B77" w:rsidRDefault="007845AF" w:rsidP="003C70DD">
            <w:pPr>
              <w:pStyle w:val="HRRPBodyText"/>
            </w:pPr>
            <w:proofErr w:type="spellStart"/>
            <w:r>
              <w:t>biswash@csrcnepal.org</w:t>
            </w:r>
            <w:proofErr w:type="spellEnd"/>
            <w:r>
              <w:t xml:space="preserve"> </w:t>
            </w:r>
          </w:p>
        </w:tc>
      </w:tr>
      <w:tr w:rsidR="00091B77" w14:paraId="74797E51" w14:textId="77777777" w:rsidTr="00091B77">
        <w:tc>
          <w:tcPr>
            <w:tcW w:w="3245" w:type="dxa"/>
          </w:tcPr>
          <w:p w14:paraId="0F8ABE26" w14:textId="6DE57426" w:rsidR="00091B77" w:rsidRDefault="00E96403" w:rsidP="003C70DD">
            <w:pPr>
              <w:pStyle w:val="HRRPBodyText"/>
            </w:pPr>
            <w:r>
              <w:t>Maps and infographics, One pager update, district profile.</w:t>
            </w:r>
          </w:p>
        </w:tc>
        <w:tc>
          <w:tcPr>
            <w:tcW w:w="3245" w:type="dxa"/>
          </w:tcPr>
          <w:p w14:paraId="58AD7A6A" w14:textId="49C8C62D" w:rsidR="00091B77" w:rsidRDefault="00E96403" w:rsidP="003C70DD">
            <w:pPr>
              <w:pStyle w:val="HRRPBodyText"/>
            </w:pPr>
            <w:proofErr w:type="spellStart"/>
            <w:r>
              <w:t>HRRP</w:t>
            </w:r>
            <w:proofErr w:type="spellEnd"/>
          </w:p>
        </w:tc>
        <w:tc>
          <w:tcPr>
            <w:tcW w:w="3246" w:type="dxa"/>
          </w:tcPr>
          <w:p w14:paraId="123E20B5" w14:textId="29D80D9B" w:rsidR="00091B77" w:rsidRDefault="007845AF" w:rsidP="003C70DD">
            <w:pPr>
              <w:pStyle w:val="HRRPBodyText"/>
            </w:pPr>
            <w:proofErr w:type="spellStart"/>
            <w:r>
              <w:t>im.rasuwa@hrrpnepal.org</w:t>
            </w:r>
            <w:proofErr w:type="spellEnd"/>
            <w:r>
              <w:t xml:space="preserve"> </w:t>
            </w:r>
          </w:p>
        </w:tc>
      </w:tr>
      <w:tr w:rsidR="00091B77" w14:paraId="53445521" w14:textId="77777777" w:rsidTr="00091B77">
        <w:tc>
          <w:tcPr>
            <w:tcW w:w="3245" w:type="dxa"/>
          </w:tcPr>
          <w:p w14:paraId="73EFDCF6" w14:textId="1E28E16E" w:rsidR="00091B77" w:rsidRDefault="00E96403" w:rsidP="003C70DD">
            <w:pPr>
              <w:pStyle w:val="HRRPBodyText"/>
            </w:pPr>
            <w:r>
              <w:t xml:space="preserve">Activities update and impact at community </w:t>
            </w:r>
            <w:proofErr w:type="gramStart"/>
            <w:r>
              <w:t>level  -</w:t>
            </w:r>
            <w:proofErr w:type="gramEnd"/>
            <w:r>
              <w:t>One pager update .</w:t>
            </w:r>
          </w:p>
        </w:tc>
        <w:tc>
          <w:tcPr>
            <w:tcW w:w="3245" w:type="dxa"/>
          </w:tcPr>
          <w:p w14:paraId="53FCCD2A" w14:textId="739CB60F" w:rsidR="00091B77" w:rsidRDefault="00E96403" w:rsidP="003C70DD">
            <w:pPr>
              <w:pStyle w:val="HRRPBodyText"/>
            </w:pPr>
            <w:proofErr w:type="spellStart"/>
            <w:r>
              <w:t>Purakhi</w:t>
            </w:r>
            <w:proofErr w:type="spellEnd"/>
            <w:r>
              <w:t xml:space="preserve"> / </w:t>
            </w:r>
            <w:proofErr w:type="spellStart"/>
            <w:r>
              <w:t>ASF</w:t>
            </w:r>
            <w:proofErr w:type="spellEnd"/>
            <w:r>
              <w:t xml:space="preserve"> Nepal </w:t>
            </w:r>
          </w:p>
        </w:tc>
        <w:tc>
          <w:tcPr>
            <w:tcW w:w="3246" w:type="dxa"/>
          </w:tcPr>
          <w:p w14:paraId="2457B195" w14:textId="53CFC895" w:rsidR="00091B77" w:rsidRDefault="007845AF" w:rsidP="003C70DD">
            <w:pPr>
              <w:pStyle w:val="HRRPBodyText"/>
            </w:pPr>
            <w:proofErr w:type="spellStart"/>
            <w:r>
              <w:t>Saran2000grg@gmail.com</w:t>
            </w:r>
            <w:proofErr w:type="spellEnd"/>
          </w:p>
        </w:tc>
      </w:tr>
      <w:tr w:rsidR="00091B77" w14:paraId="306DA1D3" w14:textId="77777777" w:rsidTr="00091B77">
        <w:tc>
          <w:tcPr>
            <w:tcW w:w="3245" w:type="dxa"/>
          </w:tcPr>
          <w:p w14:paraId="7F82AF12" w14:textId="2F3A7E0E" w:rsidR="00091B77" w:rsidRDefault="00E96403" w:rsidP="003C70DD">
            <w:pPr>
              <w:pStyle w:val="HRRPBodyText"/>
            </w:pPr>
            <w:r>
              <w:t xml:space="preserve">Stone cutting </w:t>
            </w:r>
            <w:proofErr w:type="gramStart"/>
            <w:r>
              <w:t>machine ,</w:t>
            </w:r>
            <w:proofErr w:type="gramEnd"/>
            <w:r>
              <w:t xml:space="preserve"> </w:t>
            </w:r>
            <w:proofErr w:type="spellStart"/>
            <w:r>
              <w:t>CSEB</w:t>
            </w:r>
            <w:proofErr w:type="spellEnd"/>
            <w:r>
              <w:t xml:space="preserve"> block , Activities update and impact at community level .</w:t>
            </w:r>
          </w:p>
        </w:tc>
        <w:tc>
          <w:tcPr>
            <w:tcW w:w="3245" w:type="dxa"/>
          </w:tcPr>
          <w:p w14:paraId="53834ECF" w14:textId="034BBCCE" w:rsidR="00091B77" w:rsidRDefault="00E96403" w:rsidP="003C70DD">
            <w:pPr>
              <w:pStyle w:val="HRRPBodyText"/>
            </w:pPr>
            <w:r>
              <w:t xml:space="preserve">Practical Action </w:t>
            </w:r>
          </w:p>
        </w:tc>
        <w:tc>
          <w:tcPr>
            <w:tcW w:w="3246" w:type="dxa"/>
          </w:tcPr>
          <w:p w14:paraId="6F732C0B" w14:textId="4AD80F1E" w:rsidR="00091B77" w:rsidRDefault="007845AF" w:rsidP="003C70DD">
            <w:pPr>
              <w:pStyle w:val="HRRPBodyText"/>
            </w:pPr>
            <w:proofErr w:type="spellStart"/>
            <w:r>
              <w:t>Keshab.nuwakot@</w:t>
            </w:r>
            <w:r w:rsidR="000471DF">
              <w:t>gmail.com</w:t>
            </w:r>
            <w:proofErr w:type="spellEnd"/>
          </w:p>
        </w:tc>
      </w:tr>
      <w:tr w:rsidR="00091B77" w14:paraId="53726AA3" w14:textId="77777777" w:rsidTr="00091B77">
        <w:tc>
          <w:tcPr>
            <w:tcW w:w="3245" w:type="dxa"/>
          </w:tcPr>
          <w:p w14:paraId="78E5F0FE" w14:textId="31FE4BD3" w:rsidR="00091B77" w:rsidRDefault="00E96403" w:rsidP="003C70DD">
            <w:pPr>
              <w:pStyle w:val="HRRPBodyText"/>
            </w:pPr>
            <w:r w:rsidRPr="00E96403">
              <w:t xml:space="preserve">Activities update and impact at community </w:t>
            </w:r>
            <w:proofErr w:type="gramStart"/>
            <w:r w:rsidRPr="00E96403">
              <w:t>level  -</w:t>
            </w:r>
            <w:proofErr w:type="gramEnd"/>
            <w:r w:rsidRPr="00E96403">
              <w:t>One pager update</w:t>
            </w:r>
            <w:r>
              <w:t xml:space="preserve"> </w:t>
            </w:r>
            <w:r w:rsidR="00E961AE">
              <w:t>and other information product .</w:t>
            </w:r>
          </w:p>
        </w:tc>
        <w:tc>
          <w:tcPr>
            <w:tcW w:w="3245" w:type="dxa"/>
          </w:tcPr>
          <w:p w14:paraId="285B3C35" w14:textId="0787F81A" w:rsidR="00091B77" w:rsidRDefault="00E96403" w:rsidP="003C70DD">
            <w:pPr>
              <w:pStyle w:val="HRRPBodyText"/>
            </w:pPr>
            <w:r>
              <w:t xml:space="preserve">Nepal Red cross society </w:t>
            </w:r>
          </w:p>
        </w:tc>
        <w:tc>
          <w:tcPr>
            <w:tcW w:w="3246" w:type="dxa"/>
          </w:tcPr>
          <w:p w14:paraId="4F218183" w14:textId="5DC8CC56" w:rsidR="00091B77" w:rsidRDefault="000471DF" w:rsidP="003C70DD">
            <w:pPr>
              <w:pStyle w:val="HRRPBodyText"/>
            </w:pPr>
            <w:proofErr w:type="spellStart"/>
            <w:r>
              <w:t>dewalpawan@gmail.com</w:t>
            </w:r>
            <w:proofErr w:type="spellEnd"/>
          </w:p>
        </w:tc>
      </w:tr>
      <w:tr w:rsidR="00091B77" w14:paraId="21AF312C" w14:textId="77777777" w:rsidTr="00091B77">
        <w:tc>
          <w:tcPr>
            <w:tcW w:w="3245" w:type="dxa"/>
          </w:tcPr>
          <w:p w14:paraId="6771C634" w14:textId="5AB3824B" w:rsidR="00091B77" w:rsidRDefault="00E96403" w:rsidP="003C70DD">
            <w:pPr>
              <w:pStyle w:val="HRRPBodyText"/>
            </w:pPr>
            <w:r w:rsidRPr="00E96403">
              <w:t>Activities update and impact at community level -One pager update</w:t>
            </w:r>
            <w:r>
              <w:t xml:space="preserve"> and other information </w:t>
            </w:r>
            <w:proofErr w:type="gramStart"/>
            <w:r>
              <w:t>product .</w:t>
            </w:r>
            <w:proofErr w:type="gramEnd"/>
          </w:p>
        </w:tc>
        <w:tc>
          <w:tcPr>
            <w:tcW w:w="3245" w:type="dxa"/>
          </w:tcPr>
          <w:p w14:paraId="12CDB4AD" w14:textId="511523C7" w:rsidR="00091B77" w:rsidRDefault="00E96403" w:rsidP="003C70DD">
            <w:pPr>
              <w:pStyle w:val="HRRPBodyText"/>
            </w:pPr>
            <w:r>
              <w:t xml:space="preserve">Om - Nepal </w:t>
            </w:r>
          </w:p>
        </w:tc>
        <w:tc>
          <w:tcPr>
            <w:tcW w:w="3246" w:type="dxa"/>
          </w:tcPr>
          <w:p w14:paraId="78990705" w14:textId="7B53E24B" w:rsidR="00091B77" w:rsidRDefault="000471DF" w:rsidP="003C70DD">
            <w:pPr>
              <w:pStyle w:val="HRRPBodyText"/>
            </w:pPr>
            <w:proofErr w:type="spellStart"/>
            <w:r>
              <w:t>rameshdhunche@gmail.com</w:t>
            </w:r>
            <w:proofErr w:type="spellEnd"/>
          </w:p>
        </w:tc>
      </w:tr>
      <w:tr w:rsidR="00091B77" w14:paraId="1A95F2E2" w14:textId="77777777" w:rsidTr="00091B77">
        <w:tc>
          <w:tcPr>
            <w:tcW w:w="3245" w:type="dxa"/>
          </w:tcPr>
          <w:p w14:paraId="58FE1D41" w14:textId="569B7FBF" w:rsidR="00091B77" w:rsidRDefault="00E961AE" w:rsidP="003C70DD">
            <w:pPr>
              <w:pStyle w:val="HRRPBodyText"/>
            </w:pPr>
            <w:r w:rsidRPr="00E96403">
              <w:t>Activities update and impact at community level -One pager update</w:t>
            </w:r>
            <w:r>
              <w:t xml:space="preserve"> and other information product.</w:t>
            </w:r>
          </w:p>
        </w:tc>
        <w:tc>
          <w:tcPr>
            <w:tcW w:w="3245" w:type="dxa"/>
          </w:tcPr>
          <w:p w14:paraId="27B53044" w14:textId="01A4C6A9" w:rsidR="00091B77" w:rsidRDefault="00E96403" w:rsidP="003C70DD">
            <w:pPr>
              <w:pStyle w:val="HRRPBodyText"/>
            </w:pPr>
            <w:proofErr w:type="spellStart"/>
            <w:r>
              <w:t>Samaratan</w:t>
            </w:r>
            <w:proofErr w:type="spellEnd"/>
            <w:r>
              <w:t xml:space="preserve"> Purse </w:t>
            </w:r>
          </w:p>
        </w:tc>
        <w:tc>
          <w:tcPr>
            <w:tcW w:w="3246" w:type="dxa"/>
          </w:tcPr>
          <w:p w14:paraId="6D095886" w14:textId="5C1D5C64" w:rsidR="00091B77" w:rsidRDefault="000471DF" w:rsidP="003C70DD">
            <w:pPr>
              <w:pStyle w:val="HRRPBodyText"/>
            </w:pPr>
            <w:proofErr w:type="spellStart"/>
            <w:r>
              <w:t>PTitung@samaratan.org</w:t>
            </w:r>
            <w:proofErr w:type="spellEnd"/>
            <w:r>
              <w:t xml:space="preserve"> </w:t>
            </w:r>
          </w:p>
        </w:tc>
      </w:tr>
      <w:tr w:rsidR="00E96403" w14:paraId="52330357" w14:textId="77777777" w:rsidTr="00091B77">
        <w:tc>
          <w:tcPr>
            <w:tcW w:w="3245" w:type="dxa"/>
          </w:tcPr>
          <w:p w14:paraId="023596EE" w14:textId="601255AD" w:rsidR="00E96403" w:rsidRPr="00E96403" w:rsidRDefault="00E961AE" w:rsidP="003C70DD">
            <w:pPr>
              <w:pStyle w:val="HRRPBodyText"/>
            </w:pPr>
            <w:r w:rsidRPr="00E96403">
              <w:t>Activities update and impact at community level -One pager update</w:t>
            </w:r>
            <w:r>
              <w:t xml:space="preserve"> and other information product.</w:t>
            </w:r>
          </w:p>
        </w:tc>
        <w:tc>
          <w:tcPr>
            <w:tcW w:w="3245" w:type="dxa"/>
          </w:tcPr>
          <w:p w14:paraId="5CEBD3B1" w14:textId="443B4567" w:rsidR="00E96403" w:rsidRDefault="00E961AE" w:rsidP="003C70DD">
            <w:pPr>
              <w:pStyle w:val="HRRPBodyText"/>
            </w:pPr>
            <w:r>
              <w:t xml:space="preserve">Transparency Nepal </w:t>
            </w:r>
          </w:p>
        </w:tc>
        <w:tc>
          <w:tcPr>
            <w:tcW w:w="3246" w:type="dxa"/>
          </w:tcPr>
          <w:p w14:paraId="5E252616" w14:textId="5C02F7D6" w:rsidR="00E96403" w:rsidRPr="000471DF" w:rsidRDefault="000471DF" w:rsidP="003C70DD">
            <w:pPr>
              <w:pStyle w:val="HRRPBodyText"/>
            </w:pPr>
            <w:proofErr w:type="spellStart"/>
            <w:r w:rsidRPr="000471DF">
              <w:rPr>
                <w:shd w:val="clear" w:color="auto" w:fill="FFFFFF"/>
              </w:rPr>
              <w:t>acharyabikash37@gmail.com</w:t>
            </w:r>
            <w:proofErr w:type="spellEnd"/>
          </w:p>
        </w:tc>
      </w:tr>
      <w:tr w:rsidR="00E96403" w14:paraId="0A8C9BD6" w14:textId="77777777" w:rsidTr="00091B77">
        <w:tc>
          <w:tcPr>
            <w:tcW w:w="3245" w:type="dxa"/>
          </w:tcPr>
          <w:p w14:paraId="753637F9" w14:textId="4C464C49" w:rsidR="00E96403" w:rsidRPr="00E96403" w:rsidRDefault="00E961AE" w:rsidP="003C70DD">
            <w:pPr>
              <w:pStyle w:val="HRRPBodyText"/>
            </w:pPr>
            <w:r w:rsidRPr="00E96403">
              <w:t>Activities update and impact at community level -One pager update</w:t>
            </w:r>
            <w:r>
              <w:t xml:space="preserve"> and other information product.</w:t>
            </w:r>
          </w:p>
        </w:tc>
        <w:tc>
          <w:tcPr>
            <w:tcW w:w="3245" w:type="dxa"/>
          </w:tcPr>
          <w:p w14:paraId="3C0E36D4" w14:textId="67FCB1E9" w:rsidR="00E96403" w:rsidRDefault="00E961AE" w:rsidP="003C70DD">
            <w:pPr>
              <w:pStyle w:val="HRRPBodyText"/>
            </w:pPr>
            <w:r>
              <w:t xml:space="preserve">Common feedback project </w:t>
            </w:r>
          </w:p>
        </w:tc>
        <w:tc>
          <w:tcPr>
            <w:tcW w:w="3246" w:type="dxa"/>
          </w:tcPr>
          <w:p w14:paraId="085A4819" w14:textId="77777777" w:rsidR="00E96403" w:rsidRDefault="00E96403" w:rsidP="003C70DD">
            <w:pPr>
              <w:pStyle w:val="HRRPBodyText"/>
            </w:pPr>
          </w:p>
        </w:tc>
      </w:tr>
      <w:tr w:rsidR="000471DF" w14:paraId="64F1ACD3" w14:textId="77777777" w:rsidTr="00091B77">
        <w:tc>
          <w:tcPr>
            <w:tcW w:w="3245" w:type="dxa"/>
          </w:tcPr>
          <w:p w14:paraId="13F4F726" w14:textId="7DDB6247" w:rsidR="000471DF" w:rsidRPr="00E96403" w:rsidRDefault="003C70DD" w:rsidP="003C70DD">
            <w:pPr>
              <w:pStyle w:val="HRRPBodyText"/>
            </w:pPr>
            <w:r w:rsidRPr="003C70DD">
              <w:t>Activities update and impact at community level -One pager update and other information product.</w:t>
            </w:r>
          </w:p>
        </w:tc>
        <w:tc>
          <w:tcPr>
            <w:tcW w:w="3245" w:type="dxa"/>
          </w:tcPr>
          <w:p w14:paraId="37BA1F4F" w14:textId="64563C45" w:rsidR="000471DF" w:rsidRDefault="003C70DD" w:rsidP="003C70DD">
            <w:pPr>
              <w:pStyle w:val="HRRPBodyText"/>
            </w:pPr>
            <w:r>
              <w:t xml:space="preserve">GIZ </w:t>
            </w:r>
          </w:p>
        </w:tc>
        <w:tc>
          <w:tcPr>
            <w:tcW w:w="3246" w:type="dxa"/>
          </w:tcPr>
          <w:p w14:paraId="7A4FDD82" w14:textId="5B531448" w:rsidR="000471DF" w:rsidRPr="003C70DD" w:rsidRDefault="003C70DD" w:rsidP="003C70DD">
            <w:pPr>
              <w:pStyle w:val="HRRPBodyText"/>
            </w:pPr>
            <w:proofErr w:type="spellStart"/>
            <w:r w:rsidRPr="003C70DD">
              <w:t>niraulakrish@gmail.com</w:t>
            </w:r>
            <w:proofErr w:type="spellEnd"/>
            <w:r w:rsidRPr="003C70DD">
              <w:t xml:space="preserve"> </w:t>
            </w:r>
          </w:p>
        </w:tc>
      </w:tr>
    </w:tbl>
    <w:p w14:paraId="059398A7" w14:textId="77777777" w:rsidR="00091B77" w:rsidRDefault="00091B77" w:rsidP="003C70DD">
      <w:pPr>
        <w:pStyle w:val="HRRPBodyText"/>
      </w:pPr>
    </w:p>
    <w:p w14:paraId="0A53FC43" w14:textId="77777777" w:rsidR="00091B77" w:rsidRDefault="00091B77" w:rsidP="003436B3">
      <w:pPr>
        <w:pStyle w:val="HRRPHeading2"/>
      </w:pPr>
      <w:bookmarkStart w:id="5" w:name="_Toc511986973"/>
      <w:r>
        <w:lastRenderedPageBreak/>
        <w:t>Photos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091B77" w14:paraId="2CBB29B3" w14:textId="77777777" w:rsidTr="00091B77">
        <w:tc>
          <w:tcPr>
            <w:tcW w:w="4868" w:type="dxa"/>
          </w:tcPr>
          <w:p w14:paraId="530155A7" w14:textId="039A0899" w:rsidR="00091B77" w:rsidRDefault="00091B77" w:rsidP="003C70DD">
            <w:pPr>
              <w:pStyle w:val="HRRPBodyText"/>
            </w:pPr>
            <w:r>
              <w:t>Photo</w:t>
            </w:r>
            <w:r w:rsidR="007B6DFA">
              <w:t xml:space="preserve"> </w:t>
            </w:r>
            <w:r w:rsidR="007B6DFA" w:rsidRPr="007B6DFA">
              <w:rPr>
                <w:noProof/>
                <w:lang w:bidi="ne-NP"/>
              </w:rPr>
              <w:drawing>
                <wp:inline distT="0" distB="0" distL="0" distR="0" wp14:anchorId="474896B2" wp14:editId="6DB8469F">
                  <wp:extent cx="2491409" cy="1868558"/>
                  <wp:effectExtent l="0" t="0" r="4445" b="0"/>
                  <wp:docPr id="4" name="Content Placeholder 3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ontent Placeholder 3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367" cy="1873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</w:tcPr>
          <w:p w14:paraId="753FD429" w14:textId="515390D6" w:rsidR="00091B77" w:rsidRDefault="00091B77" w:rsidP="003C70DD">
            <w:pPr>
              <w:pStyle w:val="HRRPBodyText"/>
            </w:pPr>
            <w:r>
              <w:t>Photo</w:t>
            </w:r>
            <w:r w:rsidR="007B6DFA" w:rsidRPr="007B6DFA">
              <w:rPr>
                <w:noProof/>
                <w:lang w:bidi="ne-NP"/>
              </w:rPr>
              <w:drawing>
                <wp:inline distT="0" distB="0" distL="0" distR="0" wp14:anchorId="0DE84194" wp14:editId="3A6A49BE">
                  <wp:extent cx="2504660" cy="1878495"/>
                  <wp:effectExtent l="0" t="0" r="0" b="7620"/>
                  <wp:docPr id="6" name="Content Placeholder 5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Content Placeholder 5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855" cy="1881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1B77" w14:paraId="02347C9B" w14:textId="77777777" w:rsidTr="00091B77">
        <w:tc>
          <w:tcPr>
            <w:tcW w:w="4868" w:type="dxa"/>
          </w:tcPr>
          <w:p w14:paraId="233B74CC" w14:textId="652A783E" w:rsidR="00091B77" w:rsidRDefault="00091B77" w:rsidP="003C70DD">
            <w:pPr>
              <w:pStyle w:val="HRRPBodyText"/>
            </w:pPr>
            <w:r>
              <w:t>Caption</w:t>
            </w:r>
            <w:r w:rsidR="007B6DFA">
              <w:t>: Group photo</w:t>
            </w:r>
          </w:p>
        </w:tc>
        <w:tc>
          <w:tcPr>
            <w:tcW w:w="4868" w:type="dxa"/>
          </w:tcPr>
          <w:p w14:paraId="3AFC7580" w14:textId="4A91FB97" w:rsidR="00091B77" w:rsidRDefault="00091B77" w:rsidP="003C70DD">
            <w:pPr>
              <w:pStyle w:val="HRRPBodyText"/>
            </w:pPr>
            <w:r>
              <w:t>Caption</w:t>
            </w:r>
            <w:r w:rsidR="007B6DFA">
              <w:t xml:space="preserve">: </w:t>
            </w:r>
            <w:r w:rsidR="00F50B9B">
              <w:t>supply chain team (</w:t>
            </w:r>
            <w:proofErr w:type="spellStart"/>
            <w:r w:rsidR="00F50B9B">
              <w:t>pratical</w:t>
            </w:r>
            <w:proofErr w:type="spellEnd"/>
            <w:r w:rsidR="00F50B9B">
              <w:t xml:space="preserve"> action and </w:t>
            </w:r>
            <w:proofErr w:type="spellStart"/>
            <w:proofErr w:type="gramStart"/>
            <w:r w:rsidR="00F50B9B">
              <w:t>JJMS</w:t>
            </w:r>
            <w:proofErr w:type="spellEnd"/>
            <w:r w:rsidR="00F50B9B">
              <w:t xml:space="preserve"> )sharing</w:t>
            </w:r>
            <w:proofErr w:type="gramEnd"/>
            <w:r w:rsidR="00F50B9B">
              <w:t xml:space="preserve"> their products and experiences with participant.</w:t>
            </w:r>
          </w:p>
        </w:tc>
      </w:tr>
      <w:tr w:rsidR="00091B77" w14:paraId="0287B6D6" w14:textId="77777777" w:rsidTr="00091B77">
        <w:tc>
          <w:tcPr>
            <w:tcW w:w="4868" w:type="dxa"/>
          </w:tcPr>
          <w:p w14:paraId="329CF644" w14:textId="1A345647" w:rsidR="00091B77" w:rsidRDefault="00091B77" w:rsidP="003C70DD">
            <w:pPr>
              <w:pStyle w:val="HRRPBodyText"/>
            </w:pPr>
            <w:r>
              <w:t>Photo</w:t>
            </w:r>
            <w:r w:rsidR="00F50B9B">
              <w:t xml:space="preserve"> </w:t>
            </w:r>
            <w:r w:rsidR="00F50B9B" w:rsidRPr="00F50B9B">
              <w:rPr>
                <w:noProof/>
                <w:lang w:bidi="ne-NP"/>
              </w:rPr>
              <w:drawing>
                <wp:inline distT="0" distB="0" distL="0" distR="0" wp14:anchorId="64DEAFF1" wp14:editId="5C12A2E6">
                  <wp:extent cx="2862470" cy="1749286"/>
                  <wp:effectExtent l="0" t="0" r="0" b="3810"/>
                  <wp:docPr id="8" name="Content Placeholder 7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Content Placeholder 7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117" cy="1753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</w:tcPr>
          <w:p w14:paraId="4AA04BC6" w14:textId="53C486DC" w:rsidR="00091B77" w:rsidRDefault="00091B77" w:rsidP="003C70DD">
            <w:pPr>
              <w:pStyle w:val="HRRPBodyText"/>
            </w:pPr>
            <w:r>
              <w:t>Photo</w:t>
            </w:r>
            <w:r w:rsidR="00F50B9B" w:rsidRPr="00F50B9B">
              <w:rPr>
                <w:noProof/>
                <w:lang w:bidi="ne-NP"/>
              </w:rPr>
              <w:drawing>
                <wp:inline distT="0" distB="0" distL="0" distR="0" wp14:anchorId="3576956B" wp14:editId="4C822484">
                  <wp:extent cx="2562087" cy="1921565"/>
                  <wp:effectExtent l="0" t="0" r="0" b="2540"/>
                  <wp:docPr id="1" name="Content Placeholder 9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Content Placeholder 9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066" cy="1929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1B77" w14:paraId="797ACCBC" w14:textId="77777777" w:rsidTr="00091B77">
        <w:tc>
          <w:tcPr>
            <w:tcW w:w="4868" w:type="dxa"/>
          </w:tcPr>
          <w:p w14:paraId="2B7DE34B" w14:textId="5D6D9A08" w:rsidR="00091B77" w:rsidRDefault="00091B77" w:rsidP="003C70DD">
            <w:pPr>
              <w:pStyle w:val="HRRPBodyText"/>
            </w:pPr>
            <w:proofErr w:type="gramStart"/>
            <w:r>
              <w:t>Caption</w:t>
            </w:r>
            <w:r w:rsidR="00F50B9B">
              <w:t xml:space="preserve"> :</w:t>
            </w:r>
            <w:proofErr w:type="gramEnd"/>
            <w:r w:rsidR="00F50B9B">
              <w:t xml:space="preserve"> Durable Solution  team ( PIN and </w:t>
            </w:r>
            <w:proofErr w:type="spellStart"/>
            <w:r w:rsidR="00F50B9B">
              <w:t>CSRC</w:t>
            </w:r>
            <w:proofErr w:type="spellEnd"/>
            <w:r w:rsidR="00F50B9B">
              <w:t xml:space="preserve"> ) sharing  their activities status and different handbook to participant.</w:t>
            </w:r>
          </w:p>
        </w:tc>
        <w:tc>
          <w:tcPr>
            <w:tcW w:w="4868" w:type="dxa"/>
          </w:tcPr>
          <w:p w14:paraId="17858CE4" w14:textId="46BF0762" w:rsidR="00091B77" w:rsidRDefault="00091B77" w:rsidP="003C70DD">
            <w:pPr>
              <w:pStyle w:val="HRRPBodyText"/>
            </w:pPr>
            <w:r>
              <w:t>Caption</w:t>
            </w:r>
            <w:r w:rsidR="00F50B9B">
              <w:t xml:space="preserve">: </w:t>
            </w:r>
            <w:proofErr w:type="spellStart"/>
            <w:r w:rsidR="00F50B9B">
              <w:t>MoFALD</w:t>
            </w:r>
            <w:proofErr w:type="spellEnd"/>
            <w:r w:rsidR="00F50B9B">
              <w:t xml:space="preserve"> </w:t>
            </w:r>
            <w:proofErr w:type="spellStart"/>
            <w:r w:rsidR="00F50B9B">
              <w:t>DLPIU</w:t>
            </w:r>
            <w:proofErr w:type="spellEnd"/>
            <w:r w:rsidR="00F50B9B">
              <w:t xml:space="preserve"> chief </w:t>
            </w:r>
            <w:proofErr w:type="spellStart"/>
            <w:r w:rsidR="00F50B9B">
              <w:t>Mr</w:t>
            </w:r>
            <w:proofErr w:type="spellEnd"/>
            <w:r w:rsidR="00F50B9B">
              <w:t xml:space="preserve"> .Madan Kumar Ale </w:t>
            </w:r>
            <w:r w:rsidR="00FA0322">
              <w:t xml:space="preserve">updating reconstruction update and support by partners </w:t>
            </w:r>
            <w:proofErr w:type="gramStart"/>
            <w:r w:rsidR="00FA0322">
              <w:t>organization .</w:t>
            </w:r>
            <w:proofErr w:type="gramEnd"/>
          </w:p>
        </w:tc>
      </w:tr>
      <w:tr w:rsidR="00091B77" w14:paraId="78BEE113" w14:textId="77777777" w:rsidTr="00091B77">
        <w:tc>
          <w:tcPr>
            <w:tcW w:w="4868" w:type="dxa"/>
          </w:tcPr>
          <w:p w14:paraId="770D3431" w14:textId="26AF9A7B" w:rsidR="00091B77" w:rsidRDefault="00091B77" w:rsidP="003C70DD">
            <w:pPr>
              <w:pStyle w:val="HRRPBodyText"/>
            </w:pPr>
            <w:r>
              <w:t>Photo</w:t>
            </w:r>
            <w:r w:rsidR="00FA0322" w:rsidRPr="00FA0322">
              <w:rPr>
                <w:noProof/>
                <w:lang w:bidi="ne-NP"/>
              </w:rPr>
              <w:drawing>
                <wp:inline distT="0" distB="0" distL="0" distR="0" wp14:anchorId="39C624B8" wp14:editId="28A55348">
                  <wp:extent cx="2928729" cy="1948069"/>
                  <wp:effectExtent l="0" t="0" r="5080" b="0"/>
                  <wp:docPr id="10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259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</w:tcPr>
          <w:p w14:paraId="50982B38" w14:textId="77777777" w:rsidR="00091B77" w:rsidRDefault="00091B77" w:rsidP="003C70DD">
            <w:pPr>
              <w:pStyle w:val="HRRPBodyText"/>
            </w:pPr>
            <w:r>
              <w:t>Photo</w:t>
            </w:r>
          </w:p>
        </w:tc>
      </w:tr>
      <w:tr w:rsidR="00091B77" w14:paraId="7BF74FCD" w14:textId="77777777" w:rsidTr="00091B77">
        <w:tc>
          <w:tcPr>
            <w:tcW w:w="4868" w:type="dxa"/>
          </w:tcPr>
          <w:p w14:paraId="4DCD9F05" w14:textId="18589249" w:rsidR="00091B77" w:rsidRDefault="00091B77" w:rsidP="003C70DD">
            <w:pPr>
              <w:pStyle w:val="HRRPBodyText"/>
            </w:pPr>
            <w:proofErr w:type="gramStart"/>
            <w:r>
              <w:t>Caption</w:t>
            </w:r>
            <w:r w:rsidR="00FA0322">
              <w:t xml:space="preserve"> :</w:t>
            </w:r>
            <w:proofErr w:type="gramEnd"/>
            <w:r w:rsidR="00FA0322">
              <w:t xml:space="preserve"> Stone cutting by local female mason .</w:t>
            </w:r>
          </w:p>
        </w:tc>
        <w:tc>
          <w:tcPr>
            <w:tcW w:w="4868" w:type="dxa"/>
          </w:tcPr>
          <w:p w14:paraId="645A6C3D" w14:textId="77777777" w:rsidR="00091B77" w:rsidRDefault="00091B77" w:rsidP="003C70DD">
            <w:pPr>
              <w:pStyle w:val="HRRPBodyText"/>
            </w:pPr>
            <w:r>
              <w:t>Caption</w:t>
            </w:r>
          </w:p>
        </w:tc>
      </w:tr>
      <w:tr w:rsidR="00091B77" w14:paraId="75136879" w14:textId="77777777" w:rsidTr="00091B77">
        <w:tc>
          <w:tcPr>
            <w:tcW w:w="4868" w:type="dxa"/>
          </w:tcPr>
          <w:p w14:paraId="59BD5E09" w14:textId="28398042" w:rsidR="00091B77" w:rsidRDefault="00091B77" w:rsidP="003C70DD">
            <w:pPr>
              <w:pStyle w:val="HRRPBodyText"/>
            </w:pPr>
          </w:p>
        </w:tc>
        <w:tc>
          <w:tcPr>
            <w:tcW w:w="4868" w:type="dxa"/>
          </w:tcPr>
          <w:p w14:paraId="50CD7522" w14:textId="4DE368D5" w:rsidR="00091B77" w:rsidRDefault="00091B77" w:rsidP="003C70DD">
            <w:pPr>
              <w:pStyle w:val="HRRPBodyText"/>
            </w:pPr>
          </w:p>
        </w:tc>
      </w:tr>
    </w:tbl>
    <w:p w14:paraId="599C2CFA" w14:textId="77777777" w:rsidR="00091B77" w:rsidRPr="00C055E2" w:rsidRDefault="00091B77" w:rsidP="003C70DD">
      <w:pPr>
        <w:pStyle w:val="HRRPBodyText"/>
      </w:pPr>
    </w:p>
    <w:p w14:paraId="577645B1" w14:textId="77777777" w:rsidR="00FD31E4" w:rsidRDefault="00091B77" w:rsidP="00091B77">
      <w:pPr>
        <w:pStyle w:val="HRRPHeading1"/>
      </w:pPr>
      <w:bookmarkStart w:id="6" w:name="_Toc511986974"/>
      <w:r>
        <w:lastRenderedPageBreak/>
        <w:t>Technical Workshop</w:t>
      </w:r>
      <w:bookmarkEnd w:id="6"/>
    </w:p>
    <w:p w14:paraId="6F5C6D17" w14:textId="77777777" w:rsidR="00091B77" w:rsidRDefault="00861861" w:rsidP="003C70DD">
      <w:pPr>
        <w:pStyle w:val="HRRPBodyText"/>
      </w:pPr>
      <w:r w:rsidRPr="00861861">
        <w:t xml:space="preserve">The workshop began with </w:t>
      </w:r>
      <w:r>
        <w:t xml:space="preserve">a presentation from </w:t>
      </w:r>
      <w:proofErr w:type="spellStart"/>
      <w:r>
        <w:t>HRRP</w:t>
      </w:r>
      <w:proofErr w:type="spellEnd"/>
      <w:r>
        <w:t xml:space="preserve"> on</w:t>
      </w:r>
      <w:r w:rsidRPr="00861861">
        <w:t xml:space="preserve"> the objective</w:t>
      </w:r>
      <w:r>
        <w:t>s</w:t>
      </w:r>
      <w:r w:rsidRPr="00861861">
        <w:t xml:space="preserve"> of the workshop </w:t>
      </w:r>
      <w:r>
        <w:t>and</w:t>
      </w:r>
      <w:r w:rsidRPr="00861861">
        <w:t xml:space="preserve"> </w:t>
      </w:r>
      <w:r>
        <w:t>a</w:t>
      </w:r>
      <w:r w:rsidRPr="00861861">
        <w:t xml:space="preserve"> review of the</w:t>
      </w:r>
      <w:r>
        <w:t xml:space="preserve"> outcomes from the</w:t>
      </w:r>
      <w:r w:rsidRPr="00861861">
        <w:t xml:space="preserve"> </w:t>
      </w:r>
      <w:r>
        <w:t>technical</w:t>
      </w:r>
      <w:r w:rsidRPr="00861861">
        <w:t xml:space="preserve"> workshop</w:t>
      </w:r>
      <w:r>
        <w:t xml:space="preserve">s conducted in early 2017. The introduction also included </w:t>
      </w:r>
      <w:r w:rsidRPr="00861861">
        <w:t>sharing of the challenges and issues identified during joint monitoring visit</w:t>
      </w:r>
      <w:r>
        <w:t>s</w:t>
      </w:r>
      <w:r w:rsidRPr="00861861">
        <w:t xml:space="preserve"> </w:t>
      </w:r>
      <w:r>
        <w:t xml:space="preserve">conducted by </w:t>
      </w:r>
      <w:proofErr w:type="spellStart"/>
      <w:r>
        <w:t>Mo</w:t>
      </w:r>
      <w:r w:rsidRPr="00861861">
        <w:t>UD</w:t>
      </w:r>
      <w:proofErr w:type="spellEnd"/>
      <w:r>
        <w:t xml:space="preserve"> </w:t>
      </w:r>
      <w:proofErr w:type="spellStart"/>
      <w:r w:rsidRPr="00861861">
        <w:t>DLPIU</w:t>
      </w:r>
      <w:proofErr w:type="spellEnd"/>
      <w:r w:rsidRPr="00861861">
        <w:t xml:space="preserve"> and </w:t>
      </w:r>
      <w:proofErr w:type="spellStart"/>
      <w:r w:rsidRPr="00861861">
        <w:t>HRRP</w:t>
      </w:r>
      <w:proofErr w:type="spellEnd"/>
      <w:r w:rsidRPr="00861861">
        <w:t>.</w:t>
      </w:r>
    </w:p>
    <w:p w14:paraId="47D20ABC" w14:textId="77777777" w:rsidR="00091B77" w:rsidRDefault="00091B77" w:rsidP="003436B3">
      <w:pPr>
        <w:pStyle w:val="HRRPHeading2"/>
      </w:pPr>
      <w:bookmarkStart w:id="7" w:name="_Toc511986975"/>
      <w:r>
        <w:t>Government &amp; Partner Presentations</w:t>
      </w:r>
      <w:bookmarkEnd w:id="7"/>
    </w:p>
    <w:p w14:paraId="5FF2A00B" w14:textId="77777777" w:rsidR="00091B77" w:rsidRDefault="00091B77" w:rsidP="003C70DD">
      <w:pPr>
        <w:pStyle w:val="HRRPBodyText"/>
      </w:pPr>
      <w:r>
        <w:t>The following presentations were delivered during the first part of the technical workshop: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091B77" w14:paraId="291DAC5E" w14:textId="77777777" w:rsidTr="00861861">
        <w:trPr>
          <w:tblHeader/>
        </w:trPr>
        <w:tc>
          <w:tcPr>
            <w:tcW w:w="3245" w:type="dxa"/>
            <w:shd w:val="clear" w:color="auto" w:fill="D9E2F3" w:themeFill="accent1" w:themeFillTint="33"/>
          </w:tcPr>
          <w:p w14:paraId="79F2A65A" w14:textId="77777777" w:rsidR="00091B77" w:rsidRPr="00861861" w:rsidRDefault="00091B77" w:rsidP="003C70DD">
            <w:pPr>
              <w:pStyle w:val="HRRPBodyText"/>
            </w:pPr>
            <w:r w:rsidRPr="00861861">
              <w:t>Presentation Title</w:t>
            </w:r>
          </w:p>
        </w:tc>
        <w:tc>
          <w:tcPr>
            <w:tcW w:w="3245" w:type="dxa"/>
            <w:shd w:val="clear" w:color="auto" w:fill="D9E2F3" w:themeFill="accent1" w:themeFillTint="33"/>
          </w:tcPr>
          <w:p w14:paraId="6CE4BB29" w14:textId="77777777" w:rsidR="00091B77" w:rsidRPr="00861861" w:rsidRDefault="00091B77" w:rsidP="003C70DD">
            <w:pPr>
              <w:pStyle w:val="HRRPBodyText"/>
            </w:pPr>
            <w:r w:rsidRPr="00861861">
              <w:t>Presenter</w:t>
            </w:r>
          </w:p>
        </w:tc>
        <w:tc>
          <w:tcPr>
            <w:tcW w:w="3246" w:type="dxa"/>
            <w:shd w:val="clear" w:color="auto" w:fill="D9E2F3" w:themeFill="accent1" w:themeFillTint="33"/>
          </w:tcPr>
          <w:p w14:paraId="1DED0676" w14:textId="77777777" w:rsidR="00091B77" w:rsidRPr="00861861" w:rsidRDefault="00091B77" w:rsidP="003C70DD">
            <w:pPr>
              <w:pStyle w:val="HRRPBodyText"/>
            </w:pPr>
            <w:r w:rsidRPr="00861861">
              <w:t>Key Points</w:t>
            </w:r>
          </w:p>
        </w:tc>
      </w:tr>
      <w:tr w:rsidR="00091B77" w14:paraId="149914B4" w14:textId="77777777" w:rsidTr="00091B77">
        <w:tc>
          <w:tcPr>
            <w:tcW w:w="3245" w:type="dxa"/>
          </w:tcPr>
          <w:p w14:paraId="75707E64" w14:textId="77777777" w:rsidR="00E961AE" w:rsidRDefault="00E961AE" w:rsidP="003C70DD">
            <w:pPr>
              <w:pStyle w:val="HRRPBodyText"/>
            </w:pPr>
            <w:r>
              <w:t>Activities update, challenges faced and way forward.</w:t>
            </w:r>
          </w:p>
          <w:p w14:paraId="726A6145" w14:textId="77ADBF3B" w:rsidR="00091B77" w:rsidRDefault="00E961AE" w:rsidP="003C70DD">
            <w:pPr>
              <w:pStyle w:val="HRRPBodyText"/>
            </w:pPr>
            <w:r>
              <w:t xml:space="preserve">Presentation file </w:t>
            </w:r>
          </w:p>
        </w:tc>
        <w:tc>
          <w:tcPr>
            <w:tcW w:w="3245" w:type="dxa"/>
          </w:tcPr>
          <w:p w14:paraId="2DE03094" w14:textId="004C5EC8" w:rsidR="00CB5C34" w:rsidRPr="00CB5C34" w:rsidRDefault="00CB5C34" w:rsidP="003C70DD">
            <w:pPr>
              <w:pStyle w:val="HRRPBodyText"/>
            </w:pPr>
            <w:proofErr w:type="spellStart"/>
            <w:r w:rsidRPr="00CB5C34">
              <w:t>Mr.</w:t>
            </w:r>
            <w:r w:rsidR="00E961AE" w:rsidRPr="00CB5C34">
              <w:t>Keshab</w:t>
            </w:r>
            <w:proofErr w:type="spellEnd"/>
            <w:r w:rsidR="00E961AE" w:rsidRPr="00CB5C34">
              <w:t xml:space="preserve"> </w:t>
            </w:r>
            <w:proofErr w:type="spellStart"/>
            <w:r w:rsidR="00E961AE" w:rsidRPr="00CB5C34">
              <w:t>Aryal</w:t>
            </w:r>
            <w:proofErr w:type="spellEnd"/>
            <w:r w:rsidR="00E961AE" w:rsidRPr="00CB5C34">
              <w:t xml:space="preserve"> </w:t>
            </w:r>
          </w:p>
          <w:p w14:paraId="76228D13" w14:textId="2980A766" w:rsidR="00091B77" w:rsidRDefault="00091B77" w:rsidP="003C70DD">
            <w:pPr>
              <w:pStyle w:val="HRRPBodyText"/>
            </w:pPr>
            <w:r>
              <w:t xml:space="preserve"> </w:t>
            </w:r>
          </w:p>
        </w:tc>
        <w:tc>
          <w:tcPr>
            <w:tcW w:w="3246" w:type="dxa"/>
          </w:tcPr>
          <w:p w14:paraId="268AF93B" w14:textId="2669ACF7" w:rsidR="00091B77" w:rsidRDefault="00E961AE" w:rsidP="003C70DD">
            <w:pPr>
              <w:pStyle w:val="HRRPBodyText"/>
              <w:numPr>
                <w:ilvl w:val="0"/>
                <w:numId w:val="15"/>
              </w:numPr>
            </w:pPr>
            <w:r>
              <w:t xml:space="preserve">Major activities and output </w:t>
            </w:r>
          </w:p>
          <w:p w14:paraId="3C88127E" w14:textId="3ED9ECAB" w:rsidR="00091B77" w:rsidRDefault="00E961AE" w:rsidP="003C70DD">
            <w:pPr>
              <w:pStyle w:val="HRRPBodyText"/>
              <w:numPr>
                <w:ilvl w:val="0"/>
                <w:numId w:val="15"/>
              </w:numPr>
            </w:pPr>
            <w:r>
              <w:t xml:space="preserve">Status of demand aggregation </w:t>
            </w:r>
          </w:p>
          <w:p w14:paraId="1BCDFDC1" w14:textId="77777777" w:rsidR="00091B77" w:rsidRDefault="00E961AE" w:rsidP="003C70DD">
            <w:pPr>
              <w:pStyle w:val="HRRPBodyText"/>
              <w:numPr>
                <w:ilvl w:val="0"/>
                <w:numId w:val="15"/>
              </w:numPr>
            </w:pPr>
            <w:r>
              <w:t>Enterprise development (</w:t>
            </w:r>
            <w:proofErr w:type="spellStart"/>
            <w:r>
              <w:t>CSEB</w:t>
            </w:r>
            <w:proofErr w:type="spellEnd"/>
            <w:r>
              <w:t>)</w:t>
            </w:r>
          </w:p>
          <w:p w14:paraId="4B3A3F3E" w14:textId="757A9BBB" w:rsidR="00E961AE" w:rsidRDefault="00E961AE" w:rsidP="003C70DD">
            <w:pPr>
              <w:pStyle w:val="HRRPBodyText"/>
              <w:numPr>
                <w:ilvl w:val="0"/>
                <w:numId w:val="15"/>
              </w:numPr>
            </w:pPr>
            <w:r>
              <w:t xml:space="preserve">Challenges and way forward </w:t>
            </w:r>
          </w:p>
        </w:tc>
      </w:tr>
      <w:tr w:rsidR="00091B77" w14:paraId="650BBFC0" w14:textId="77777777" w:rsidTr="00091B77">
        <w:tc>
          <w:tcPr>
            <w:tcW w:w="3245" w:type="dxa"/>
          </w:tcPr>
          <w:p w14:paraId="4FBBF570" w14:textId="0E77C8F3" w:rsidR="00091B77" w:rsidRDefault="00E961AE" w:rsidP="003C70DD">
            <w:pPr>
              <w:pStyle w:val="HRRPBodyText"/>
            </w:pPr>
            <w:r>
              <w:t xml:space="preserve">Resettlement and relocation update for displaced </w:t>
            </w:r>
            <w:proofErr w:type="spellStart"/>
            <w:r>
              <w:t>HHs</w:t>
            </w:r>
            <w:proofErr w:type="spellEnd"/>
          </w:p>
        </w:tc>
        <w:tc>
          <w:tcPr>
            <w:tcW w:w="3245" w:type="dxa"/>
          </w:tcPr>
          <w:p w14:paraId="78C39E6E" w14:textId="47A2CB1F" w:rsidR="00091B77" w:rsidRDefault="00E961AE" w:rsidP="003436B3">
            <w:pPr>
              <w:pStyle w:val="HRRPBodyText"/>
            </w:pPr>
            <w:r>
              <w:t xml:space="preserve">Bishwash Nepali </w:t>
            </w:r>
          </w:p>
        </w:tc>
        <w:tc>
          <w:tcPr>
            <w:tcW w:w="3246" w:type="dxa"/>
          </w:tcPr>
          <w:p w14:paraId="03A1CC83" w14:textId="1FD65153" w:rsidR="00091B77" w:rsidRDefault="00733517" w:rsidP="003C70DD">
            <w:pPr>
              <w:pStyle w:val="HRRPBodyText"/>
              <w:numPr>
                <w:ilvl w:val="0"/>
                <w:numId w:val="15"/>
              </w:numPr>
            </w:pPr>
            <w:r>
              <w:t xml:space="preserve">Total number of </w:t>
            </w:r>
            <w:proofErr w:type="spellStart"/>
            <w:r>
              <w:t>HHs</w:t>
            </w:r>
            <w:proofErr w:type="spellEnd"/>
            <w:r>
              <w:t xml:space="preserve"> need to resettle.</w:t>
            </w:r>
          </w:p>
          <w:p w14:paraId="712F7C74" w14:textId="7BFAAE26" w:rsidR="00091B77" w:rsidRDefault="00733517" w:rsidP="003C70DD">
            <w:pPr>
              <w:pStyle w:val="HRRPBodyText"/>
              <w:numPr>
                <w:ilvl w:val="0"/>
                <w:numId w:val="15"/>
              </w:numPr>
            </w:pPr>
            <w:r>
              <w:t xml:space="preserve">Number of </w:t>
            </w:r>
            <w:proofErr w:type="spellStart"/>
            <w:r>
              <w:t>HHs</w:t>
            </w:r>
            <w:proofErr w:type="spellEnd"/>
            <w:r>
              <w:t xml:space="preserve"> resettled till </w:t>
            </w:r>
            <w:proofErr w:type="gramStart"/>
            <w:r>
              <w:t>date .</w:t>
            </w:r>
            <w:proofErr w:type="gramEnd"/>
          </w:p>
          <w:p w14:paraId="45C65731" w14:textId="77103542" w:rsidR="00091B77" w:rsidRDefault="00733517" w:rsidP="003C70DD">
            <w:pPr>
              <w:pStyle w:val="HRRPBodyText"/>
              <w:numPr>
                <w:ilvl w:val="0"/>
                <w:numId w:val="15"/>
              </w:numPr>
            </w:pPr>
            <w:r>
              <w:t xml:space="preserve">Update of durable solution </w:t>
            </w:r>
          </w:p>
        </w:tc>
      </w:tr>
      <w:tr w:rsidR="00733517" w14:paraId="3EF93CE1" w14:textId="77777777" w:rsidTr="00091B77">
        <w:tc>
          <w:tcPr>
            <w:tcW w:w="3245" w:type="dxa"/>
          </w:tcPr>
          <w:p w14:paraId="2974FCB1" w14:textId="77777777" w:rsidR="00733517" w:rsidRDefault="00733517" w:rsidP="003C70DD">
            <w:pPr>
              <w:pStyle w:val="HRRPBodyText"/>
            </w:pPr>
            <w:r>
              <w:t>Activities update, challenges faced and way forward.</w:t>
            </w:r>
          </w:p>
          <w:p w14:paraId="502E90E3" w14:textId="3B0DE639" w:rsidR="00733517" w:rsidRDefault="00733517" w:rsidP="003C70DD">
            <w:pPr>
              <w:pStyle w:val="HRRPBodyText"/>
            </w:pPr>
            <w:r>
              <w:t>Presentation file.</w:t>
            </w:r>
          </w:p>
        </w:tc>
        <w:tc>
          <w:tcPr>
            <w:tcW w:w="3245" w:type="dxa"/>
          </w:tcPr>
          <w:p w14:paraId="25794516" w14:textId="6D57F8B8" w:rsidR="00733517" w:rsidRDefault="00733517" w:rsidP="003436B3">
            <w:pPr>
              <w:pStyle w:val="HRRPBodyText"/>
            </w:pPr>
            <w:proofErr w:type="spellStart"/>
            <w:r>
              <w:t>Madhu</w:t>
            </w:r>
            <w:proofErr w:type="spellEnd"/>
            <w:r>
              <w:t xml:space="preserve"> Sudan </w:t>
            </w:r>
            <w:r w:rsidR="003436B3">
              <w:t>Thapa</w:t>
            </w:r>
            <w:bookmarkStart w:id="8" w:name="_GoBack"/>
            <w:bookmarkEnd w:id="8"/>
          </w:p>
        </w:tc>
        <w:tc>
          <w:tcPr>
            <w:tcW w:w="3246" w:type="dxa"/>
          </w:tcPr>
          <w:p w14:paraId="63428E3A" w14:textId="64146777" w:rsidR="00B12B05" w:rsidRPr="00B12B05" w:rsidRDefault="00B12B05" w:rsidP="003C70DD">
            <w:pPr>
              <w:pStyle w:val="HRRPBodyText"/>
              <w:numPr>
                <w:ilvl w:val="0"/>
                <w:numId w:val="15"/>
              </w:numPr>
            </w:pPr>
            <w:proofErr w:type="spellStart"/>
            <w:r w:rsidRPr="00B12B05">
              <w:t>Thulogaun</w:t>
            </w:r>
            <w:proofErr w:type="spellEnd"/>
            <w:r w:rsidRPr="00B12B05">
              <w:t xml:space="preserve"> brief</w:t>
            </w:r>
          </w:p>
          <w:p w14:paraId="0B573F8F" w14:textId="62F7BBC5" w:rsidR="00B12B05" w:rsidRPr="00B12B05" w:rsidRDefault="00B12B05" w:rsidP="003C70DD">
            <w:pPr>
              <w:pStyle w:val="HRRPBodyText"/>
              <w:numPr>
                <w:ilvl w:val="0"/>
                <w:numId w:val="15"/>
              </w:numPr>
            </w:pPr>
            <w:r w:rsidRPr="00B12B05">
              <w:t>Shelter construction update</w:t>
            </w:r>
          </w:p>
          <w:p w14:paraId="2D2E076C" w14:textId="6180DD57" w:rsidR="00B12B05" w:rsidRPr="00B12B05" w:rsidRDefault="00B12B05" w:rsidP="003C70DD">
            <w:pPr>
              <w:pStyle w:val="HRRPBodyText"/>
              <w:numPr>
                <w:ilvl w:val="0"/>
                <w:numId w:val="15"/>
              </w:numPr>
            </w:pPr>
            <w:r w:rsidRPr="00B12B05">
              <w:t>Beneficiaries profile</w:t>
            </w:r>
          </w:p>
          <w:p w14:paraId="59DF9618" w14:textId="46345F3D" w:rsidR="00B12B05" w:rsidRPr="00B12B05" w:rsidRDefault="00B12B05" w:rsidP="003C70DD">
            <w:pPr>
              <w:pStyle w:val="HRRPBodyText"/>
              <w:numPr>
                <w:ilvl w:val="0"/>
                <w:numId w:val="15"/>
              </w:numPr>
            </w:pPr>
            <w:r w:rsidRPr="00B12B05">
              <w:t xml:space="preserve"> Program Integration in </w:t>
            </w:r>
            <w:proofErr w:type="spellStart"/>
            <w:r w:rsidRPr="00B12B05">
              <w:t>Thulogaun</w:t>
            </w:r>
            <w:proofErr w:type="spellEnd"/>
          </w:p>
          <w:p w14:paraId="718E0B14" w14:textId="240CDC70" w:rsidR="00B12B05" w:rsidRPr="00B12B05" w:rsidRDefault="00B12B05" w:rsidP="003C70DD">
            <w:pPr>
              <w:pStyle w:val="HRRPBodyText"/>
              <w:numPr>
                <w:ilvl w:val="0"/>
                <w:numId w:val="15"/>
              </w:numPr>
            </w:pPr>
            <w:r w:rsidRPr="00B12B05">
              <w:t>Best Practices.</w:t>
            </w:r>
          </w:p>
          <w:p w14:paraId="714C01D6" w14:textId="64174A93" w:rsidR="00B12B05" w:rsidRPr="00B12B05" w:rsidRDefault="00B12B05" w:rsidP="003C70DD">
            <w:pPr>
              <w:pStyle w:val="HRRPBodyText"/>
              <w:numPr>
                <w:ilvl w:val="0"/>
                <w:numId w:val="15"/>
              </w:numPr>
            </w:pPr>
            <w:r w:rsidRPr="00B12B05">
              <w:t xml:space="preserve"> Key issues and Challenges.</w:t>
            </w:r>
          </w:p>
          <w:p w14:paraId="0BEF6D73" w14:textId="7AC51715" w:rsidR="00B12B05" w:rsidRPr="00B12B05" w:rsidRDefault="00B12B05" w:rsidP="003C70DD">
            <w:pPr>
              <w:pStyle w:val="HRRPBodyText"/>
              <w:numPr>
                <w:ilvl w:val="0"/>
                <w:numId w:val="15"/>
              </w:numPr>
            </w:pPr>
            <w:r w:rsidRPr="00B12B05">
              <w:t>Key learnings.</w:t>
            </w:r>
          </w:p>
          <w:p w14:paraId="7B468E3E" w14:textId="146C4A15" w:rsidR="00B12B05" w:rsidRPr="00B12B05" w:rsidRDefault="00B12B05" w:rsidP="003C70DD">
            <w:pPr>
              <w:pStyle w:val="HRRPBodyText"/>
              <w:numPr>
                <w:ilvl w:val="0"/>
                <w:numId w:val="15"/>
              </w:numPr>
            </w:pPr>
            <w:r w:rsidRPr="00B12B05">
              <w:t>Photograph.</w:t>
            </w:r>
          </w:p>
          <w:p w14:paraId="385C10B2" w14:textId="77777777" w:rsidR="00733517" w:rsidRDefault="00733517" w:rsidP="003C70DD">
            <w:pPr>
              <w:pStyle w:val="HRRPBodyText"/>
              <w:numPr>
                <w:ilvl w:val="0"/>
                <w:numId w:val="15"/>
              </w:numPr>
            </w:pPr>
          </w:p>
        </w:tc>
      </w:tr>
      <w:tr w:rsidR="00B12B05" w14:paraId="75491C32" w14:textId="77777777" w:rsidTr="00091B77">
        <w:tc>
          <w:tcPr>
            <w:tcW w:w="3245" w:type="dxa"/>
          </w:tcPr>
          <w:p w14:paraId="0A5700D3" w14:textId="1AB20A5B" w:rsidR="00B12B05" w:rsidRDefault="00B12B05" w:rsidP="003C70DD">
            <w:pPr>
              <w:pStyle w:val="HRRPBodyText"/>
            </w:pPr>
            <w:r w:rsidRPr="00B12B05">
              <w:t>Repair and reconstruction project                              (Technical support)</w:t>
            </w:r>
            <w:r>
              <w:t>.</w:t>
            </w:r>
          </w:p>
          <w:p w14:paraId="0F661920" w14:textId="4FCBFAAB" w:rsidR="00B12B05" w:rsidRPr="00B12B05" w:rsidRDefault="00B12B05" w:rsidP="003C70DD">
            <w:pPr>
              <w:pStyle w:val="HRRPBodyText"/>
            </w:pPr>
            <w:r>
              <w:t xml:space="preserve">Wood  treatment process </w:t>
            </w:r>
          </w:p>
        </w:tc>
        <w:tc>
          <w:tcPr>
            <w:tcW w:w="3245" w:type="dxa"/>
          </w:tcPr>
          <w:p w14:paraId="3B4403ED" w14:textId="77777777" w:rsidR="00B12B05" w:rsidRDefault="00B12B05" w:rsidP="003C70DD">
            <w:pPr>
              <w:pStyle w:val="HRRPBodyText"/>
            </w:pPr>
            <w:r>
              <w:t xml:space="preserve">Saran Sing </w:t>
            </w:r>
            <w:proofErr w:type="spellStart"/>
            <w:r>
              <w:t>Gurung</w:t>
            </w:r>
            <w:proofErr w:type="spellEnd"/>
          </w:p>
          <w:p w14:paraId="5ADE9E71" w14:textId="3B575DC9" w:rsidR="00B12B05" w:rsidRDefault="00B12B05" w:rsidP="003C70DD">
            <w:pPr>
              <w:pStyle w:val="HRRPBodyText"/>
            </w:pPr>
            <w:proofErr w:type="spellStart"/>
            <w:r>
              <w:t>Ajit</w:t>
            </w:r>
            <w:proofErr w:type="spellEnd"/>
            <w:r>
              <w:t xml:space="preserve"> </w:t>
            </w:r>
            <w:proofErr w:type="spellStart"/>
            <w:r>
              <w:t>Jha</w:t>
            </w:r>
            <w:proofErr w:type="spellEnd"/>
          </w:p>
        </w:tc>
        <w:tc>
          <w:tcPr>
            <w:tcW w:w="3246" w:type="dxa"/>
          </w:tcPr>
          <w:p w14:paraId="55339EF6" w14:textId="77777777" w:rsidR="00E175C8" w:rsidRDefault="008619BD" w:rsidP="003C70DD">
            <w:pPr>
              <w:pStyle w:val="HRRPBodyText"/>
              <w:numPr>
                <w:ilvl w:val="0"/>
                <w:numId w:val="15"/>
              </w:numPr>
            </w:pPr>
            <w:r>
              <w:t xml:space="preserve">Briefing of project </w:t>
            </w:r>
          </w:p>
          <w:p w14:paraId="43B446CF" w14:textId="68E3ECF1" w:rsidR="008619BD" w:rsidRDefault="008619BD" w:rsidP="003C70DD">
            <w:pPr>
              <w:pStyle w:val="HRRPBodyText"/>
              <w:numPr>
                <w:ilvl w:val="0"/>
                <w:numId w:val="15"/>
              </w:numPr>
            </w:pPr>
            <w:r>
              <w:t>Scenario of project area.</w:t>
            </w:r>
          </w:p>
          <w:p w14:paraId="7B67A260" w14:textId="2AFCC177" w:rsidR="008619BD" w:rsidRDefault="008619BD" w:rsidP="003C70DD">
            <w:pPr>
              <w:pStyle w:val="HRRPBodyText"/>
              <w:numPr>
                <w:ilvl w:val="0"/>
                <w:numId w:val="15"/>
              </w:numPr>
            </w:pPr>
            <w:r>
              <w:t xml:space="preserve">Technical support provided by </w:t>
            </w:r>
            <w:proofErr w:type="spellStart"/>
            <w:r>
              <w:t>ASF</w:t>
            </w:r>
            <w:proofErr w:type="spellEnd"/>
            <w:r>
              <w:t xml:space="preserve"> Nepal</w:t>
            </w:r>
            <w:r w:rsidR="003436B3">
              <w:t xml:space="preserve"> in </w:t>
            </w:r>
            <w:proofErr w:type="spellStart"/>
            <w:r w:rsidR="003436B3">
              <w:t>Gatang</w:t>
            </w:r>
            <w:proofErr w:type="spellEnd"/>
            <w:r>
              <w:t>.</w:t>
            </w:r>
          </w:p>
          <w:p w14:paraId="29712946" w14:textId="4B08CA4A" w:rsidR="008619BD" w:rsidRPr="00B12B05" w:rsidRDefault="008619BD" w:rsidP="003C70DD">
            <w:pPr>
              <w:pStyle w:val="HRRPBodyText"/>
              <w:numPr>
                <w:ilvl w:val="0"/>
                <w:numId w:val="15"/>
              </w:numPr>
            </w:pPr>
            <w:r>
              <w:lastRenderedPageBreak/>
              <w:t xml:space="preserve">Wood treatment </w:t>
            </w:r>
            <w:proofErr w:type="gramStart"/>
            <w:r>
              <w:t>process .</w:t>
            </w:r>
            <w:proofErr w:type="gramEnd"/>
          </w:p>
        </w:tc>
      </w:tr>
      <w:tr w:rsidR="00B12B05" w14:paraId="5B3B7532" w14:textId="77777777" w:rsidTr="00091B77">
        <w:tc>
          <w:tcPr>
            <w:tcW w:w="3245" w:type="dxa"/>
          </w:tcPr>
          <w:p w14:paraId="43230808" w14:textId="51CD4625" w:rsidR="00B12B05" w:rsidRDefault="00B12B05" w:rsidP="003C70DD">
            <w:pPr>
              <w:pStyle w:val="HRRPBodyText"/>
            </w:pPr>
          </w:p>
        </w:tc>
        <w:tc>
          <w:tcPr>
            <w:tcW w:w="3245" w:type="dxa"/>
          </w:tcPr>
          <w:p w14:paraId="31F7F113" w14:textId="77777777" w:rsidR="00B12B05" w:rsidRDefault="00B12B05" w:rsidP="003C70DD">
            <w:pPr>
              <w:pStyle w:val="HRRPBodyText"/>
            </w:pPr>
          </w:p>
        </w:tc>
        <w:tc>
          <w:tcPr>
            <w:tcW w:w="3246" w:type="dxa"/>
          </w:tcPr>
          <w:p w14:paraId="0FE83B66" w14:textId="77777777" w:rsidR="00B12B05" w:rsidRPr="00B12B05" w:rsidRDefault="00B12B05" w:rsidP="003C70DD">
            <w:pPr>
              <w:pStyle w:val="HRRPBodyText"/>
              <w:numPr>
                <w:ilvl w:val="0"/>
                <w:numId w:val="15"/>
              </w:numPr>
            </w:pPr>
          </w:p>
        </w:tc>
      </w:tr>
    </w:tbl>
    <w:p w14:paraId="2D3A2872" w14:textId="5608CF12" w:rsidR="00FD31E4" w:rsidRPr="006E3FFA" w:rsidRDefault="00980EC8" w:rsidP="003436B3">
      <w:pPr>
        <w:pStyle w:val="HRRPHeading2"/>
        <w:numPr>
          <w:ilvl w:val="0"/>
          <w:numId w:val="0"/>
        </w:numPr>
      </w:pPr>
      <w:r w:rsidRPr="007845AF">
        <w:t>Group work</w:t>
      </w:r>
      <w:r w:rsidR="00AF0C14" w:rsidRPr="007845AF">
        <w:t>/</w:t>
      </w:r>
      <w:r w:rsidR="003C031D" w:rsidRPr="007845AF">
        <w:t>Interaction (</w:t>
      </w:r>
      <w:r w:rsidR="00AF0C14" w:rsidRPr="007845AF">
        <w:t>write a paragraph in case of interaction)</w:t>
      </w:r>
    </w:p>
    <w:p w14:paraId="3C777156" w14:textId="21F38F4C" w:rsidR="003C031D" w:rsidRDefault="003C031D" w:rsidP="003436B3">
      <w:pPr>
        <w:pStyle w:val="HRRPHeading2"/>
        <w:numPr>
          <w:ilvl w:val="0"/>
          <w:numId w:val="0"/>
        </w:numPr>
      </w:pPr>
      <w:r w:rsidRPr="003C031D">
        <w:t xml:space="preserve">Interaction is focused on </w:t>
      </w:r>
      <w:r>
        <w:t>following topics:</w:t>
      </w:r>
    </w:p>
    <w:p w14:paraId="5331D545" w14:textId="7880D9B1" w:rsidR="003C031D" w:rsidRPr="006E3FFA" w:rsidRDefault="003C031D" w:rsidP="003436B3">
      <w:pPr>
        <w:pStyle w:val="HRRPHeading2"/>
        <w:jc w:val="both"/>
      </w:pPr>
      <w:r w:rsidRPr="006E3FFA">
        <w:t>Noncompliance issue</w:t>
      </w:r>
    </w:p>
    <w:p w14:paraId="641F6F95" w14:textId="022C5F2E" w:rsidR="006E3FFA" w:rsidRPr="003436B3" w:rsidRDefault="006E3FFA" w:rsidP="003436B3">
      <w:pPr>
        <w:pStyle w:val="ListParagraph"/>
        <w:numPr>
          <w:ilvl w:val="0"/>
          <w:numId w:val="26"/>
        </w:numPr>
        <w:jc w:val="both"/>
        <w:rPr>
          <w:rFonts w:cs="Times New Roman"/>
          <w:sz w:val="24"/>
          <w:szCs w:val="24"/>
        </w:rPr>
      </w:pPr>
      <w:r w:rsidRPr="003436B3">
        <w:rPr>
          <w:rFonts w:cs="Times New Roman"/>
          <w:sz w:val="24"/>
          <w:szCs w:val="24"/>
        </w:rPr>
        <w:t>Most of the buildings built before the deployment of engineers to field are non-compliant in which owners are not ready to apply correction.</w:t>
      </w:r>
    </w:p>
    <w:p w14:paraId="2508A349" w14:textId="7B4C0F32" w:rsidR="006E3FFA" w:rsidRPr="003436B3" w:rsidRDefault="006E3FFA" w:rsidP="003436B3">
      <w:pPr>
        <w:pStyle w:val="ListParagraph"/>
        <w:numPr>
          <w:ilvl w:val="0"/>
          <w:numId w:val="26"/>
        </w:numPr>
        <w:jc w:val="both"/>
        <w:rPr>
          <w:rFonts w:cs="Times New Roman"/>
          <w:sz w:val="24"/>
          <w:szCs w:val="24"/>
        </w:rPr>
      </w:pPr>
      <w:r w:rsidRPr="003436B3">
        <w:rPr>
          <w:rFonts w:cs="Times New Roman"/>
          <w:sz w:val="24"/>
          <w:szCs w:val="24"/>
        </w:rPr>
        <w:t>However, the rate of non-compliance has been effectively reduced after the support from district support engineer.</w:t>
      </w:r>
    </w:p>
    <w:p w14:paraId="72D8C8F6" w14:textId="2FEFE6CE" w:rsidR="006E3FFA" w:rsidRPr="003436B3" w:rsidRDefault="006E3FFA" w:rsidP="003436B3">
      <w:pPr>
        <w:pStyle w:val="ListParagraph"/>
        <w:numPr>
          <w:ilvl w:val="0"/>
          <w:numId w:val="26"/>
        </w:numPr>
        <w:jc w:val="both"/>
        <w:rPr>
          <w:rFonts w:cs="Times New Roman"/>
          <w:sz w:val="24"/>
          <w:szCs w:val="24"/>
        </w:rPr>
      </w:pPr>
      <w:r w:rsidRPr="003436B3">
        <w:rPr>
          <w:rFonts w:cs="Times New Roman"/>
          <w:sz w:val="24"/>
          <w:szCs w:val="24"/>
        </w:rPr>
        <w:t>Many non-compliance issues are solved after the publication of Correction/Exception Manual and Hybrid Structure Manual.</w:t>
      </w:r>
    </w:p>
    <w:p w14:paraId="18C01D37" w14:textId="01A273AA" w:rsidR="006E3FFA" w:rsidRPr="003436B3" w:rsidRDefault="006E3FFA" w:rsidP="003436B3">
      <w:pPr>
        <w:pStyle w:val="ListParagraph"/>
        <w:numPr>
          <w:ilvl w:val="0"/>
          <w:numId w:val="26"/>
        </w:numPr>
        <w:jc w:val="both"/>
        <w:rPr>
          <w:rFonts w:cs="Times New Roman"/>
        </w:rPr>
      </w:pPr>
      <w:r w:rsidRPr="003436B3">
        <w:rPr>
          <w:rFonts w:cs="Times New Roman"/>
          <w:sz w:val="24"/>
          <w:szCs w:val="24"/>
        </w:rPr>
        <w:t>Major issue for applying correction is unavailability of trained masons for correction and retrofitting.</w:t>
      </w:r>
    </w:p>
    <w:p w14:paraId="026F16B0" w14:textId="21763E23" w:rsidR="008619BD" w:rsidRPr="008619BD" w:rsidRDefault="006E3FFA" w:rsidP="003436B3">
      <w:pPr>
        <w:pStyle w:val="ListParagraph"/>
        <w:numPr>
          <w:ilvl w:val="0"/>
          <w:numId w:val="33"/>
        </w:numPr>
        <w:jc w:val="both"/>
      </w:pPr>
      <w:r w:rsidRPr="008619BD">
        <w:rPr>
          <w:rFonts w:ascii="Times New Roman" w:hAnsi="Times New Roman" w:cs="Times New Roman"/>
          <w:sz w:val="28"/>
          <w:szCs w:val="28"/>
        </w:rPr>
        <w:t>Availability of Trained Mason</w:t>
      </w:r>
    </w:p>
    <w:p w14:paraId="2E28081D" w14:textId="3DB18D90" w:rsidR="008619BD" w:rsidRPr="003436B3" w:rsidRDefault="006E3FFA" w:rsidP="003436B3">
      <w:pPr>
        <w:pStyle w:val="ListParagraph"/>
        <w:numPr>
          <w:ilvl w:val="0"/>
          <w:numId w:val="29"/>
        </w:numPr>
        <w:jc w:val="both"/>
        <w:rPr>
          <w:rFonts w:eastAsia="Calibri" w:cs="Times New Roman"/>
          <w:sz w:val="24"/>
          <w:szCs w:val="24"/>
        </w:rPr>
      </w:pPr>
      <w:r w:rsidRPr="003436B3">
        <w:rPr>
          <w:rFonts w:cs="Times New Roman"/>
          <w:sz w:val="24"/>
          <w:szCs w:val="24"/>
        </w:rPr>
        <w:t xml:space="preserve">7 days mason training is not effective in community </w:t>
      </w:r>
      <w:r w:rsidR="003436B3" w:rsidRPr="003436B3">
        <w:rPr>
          <w:rFonts w:cs="Times New Roman"/>
          <w:sz w:val="24"/>
          <w:szCs w:val="24"/>
        </w:rPr>
        <w:t>level.</w:t>
      </w:r>
    </w:p>
    <w:p w14:paraId="3CF9EC9C" w14:textId="77777777" w:rsidR="008619BD" w:rsidRPr="003436B3" w:rsidRDefault="006E3FFA" w:rsidP="003436B3">
      <w:pPr>
        <w:pStyle w:val="ListParagraph"/>
        <w:numPr>
          <w:ilvl w:val="0"/>
          <w:numId w:val="29"/>
        </w:numPr>
        <w:jc w:val="both"/>
        <w:rPr>
          <w:rFonts w:eastAsia="Calibri" w:cs="Times New Roman"/>
          <w:sz w:val="24"/>
          <w:szCs w:val="24"/>
        </w:rPr>
      </w:pPr>
      <w:r w:rsidRPr="003436B3">
        <w:rPr>
          <w:rFonts w:eastAsia="Calibri" w:cs="Times New Roman"/>
          <w:sz w:val="24"/>
          <w:szCs w:val="24"/>
        </w:rPr>
        <w:t>Sometimes, trained masons do follow the instructions of the owner rather than the technical standards they know.</w:t>
      </w:r>
    </w:p>
    <w:p w14:paraId="697A33F8" w14:textId="77777777" w:rsidR="008619BD" w:rsidRPr="003436B3" w:rsidRDefault="006E3FFA" w:rsidP="003436B3">
      <w:pPr>
        <w:pStyle w:val="ListParagraph"/>
        <w:numPr>
          <w:ilvl w:val="0"/>
          <w:numId w:val="29"/>
        </w:numPr>
        <w:jc w:val="both"/>
        <w:rPr>
          <w:rFonts w:eastAsia="Calibri" w:cs="Times New Roman"/>
          <w:sz w:val="24"/>
          <w:szCs w:val="24"/>
        </w:rPr>
      </w:pPr>
      <w:r w:rsidRPr="003436B3">
        <w:rPr>
          <w:rFonts w:eastAsia="Calibri" w:cs="Times New Roman"/>
          <w:sz w:val="24"/>
          <w:szCs w:val="24"/>
        </w:rPr>
        <w:t>Very less trained mason is working in field.</w:t>
      </w:r>
    </w:p>
    <w:p w14:paraId="3A885785" w14:textId="77777777" w:rsidR="008619BD" w:rsidRPr="003436B3" w:rsidRDefault="006E3FFA" w:rsidP="003436B3">
      <w:pPr>
        <w:pStyle w:val="ListParagraph"/>
        <w:numPr>
          <w:ilvl w:val="0"/>
          <w:numId w:val="29"/>
        </w:numPr>
        <w:jc w:val="both"/>
        <w:rPr>
          <w:rFonts w:cs="Times New Roman"/>
          <w:sz w:val="24"/>
          <w:szCs w:val="24"/>
        </w:rPr>
      </w:pPr>
      <w:r w:rsidRPr="003436B3">
        <w:rPr>
          <w:rFonts w:eastAsia="Calibri" w:cs="Times New Roman"/>
          <w:sz w:val="24"/>
          <w:szCs w:val="24"/>
        </w:rPr>
        <w:t>Few trained masons demand for unwantedly high wages simply because they are trained.</w:t>
      </w:r>
    </w:p>
    <w:p w14:paraId="201093C1" w14:textId="1B9250E0" w:rsidR="006E3FFA" w:rsidRPr="003436B3" w:rsidRDefault="006E3FFA" w:rsidP="003436B3">
      <w:pPr>
        <w:pStyle w:val="ListParagraph"/>
        <w:numPr>
          <w:ilvl w:val="0"/>
          <w:numId w:val="29"/>
        </w:numPr>
        <w:jc w:val="both"/>
        <w:rPr>
          <w:rFonts w:cs="Times New Roman"/>
          <w:sz w:val="24"/>
          <w:szCs w:val="24"/>
        </w:rPr>
      </w:pPr>
      <w:r w:rsidRPr="003436B3">
        <w:rPr>
          <w:rFonts w:eastAsia="Calibri" w:cs="Times New Roman"/>
          <w:sz w:val="24"/>
          <w:szCs w:val="24"/>
        </w:rPr>
        <w:t>Trained masons sometimes ignore newly amended rules and guidelines.</w:t>
      </w:r>
    </w:p>
    <w:p w14:paraId="37CDCC31" w14:textId="503A7B43" w:rsidR="0039241B" w:rsidRDefault="003436B3" w:rsidP="003436B3">
      <w:pPr>
        <w:pStyle w:val="HRRPHeading2"/>
        <w:jc w:val="both"/>
      </w:pPr>
      <w:r>
        <w:t>C</w:t>
      </w:r>
      <w:r w:rsidR="0039241B">
        <w:t xml:space="preserve">hallenges with coordination with </w:t>
      </w:r>
      <w:proofErr w:type="spellStart"/>
      <w:r w:rsidR="0039241B">
        <w:t>GoN</w:t>
      </w:r>
      <w:proofErr w:type="spellEnd"/>
      <w:r w:rsidR="0039241B">
        <w:t xml:space="preserve"> bodies</w:t>
      </w:r>
    </w:p>
    <w:p w14:paraId="50DFB5B0" w14:textId="6E979C2B" w:rsidR="0039241B" w:rsidRPr="003436B3" w:rsidRDefault="0039241B" w:rsidP="003436B3">
      <w:pPr>
        <w:pStyle w:val="HRRPHeading2"/>
        <w:numPr>
          <w:ilvl w:val="0"/>
          <w:numId w:val="31"/>
        </w:numPr>
        <w:jc w:val="both"/>
        <w:rPr>
          <w:rFonts w:asciiTheme="minorHAnsi" w:hAnsiTheme="minorHAnsi"/>
          <w:sz w:val="24"/>
          <w:szCs w:val="24"/>
        </w:rPr>
      </w:pPr>
      <w:r w:rsidRPr="003436B3">
        <w:rPr>
          <w:rFonts w:asciiTheme="minorHAnsi" w:hAnsiTheme="minorHAnsi"/>
          <w:sz w:val="24"/>
          <w:szCs w:val="24"/>
        </w:rPr>
        <w:t>Lack of technical knowledge in beneficiaries and authority.</w:t>
      </w:r>
    </w:p>
    <w:p w14:paraId="3149FB9A" w14:textId="494F0DDD" w:rsidR="0039241B" w:rsidRPr="003436B3" w:rsidRDefault="0039241B" w:rsidP="003436B3">
      <w:pPr>
        <w:pStyle w:val="HRRPHeading2"/>
        <w:numPr>
          <w:ilvl w:val="0"/>
          <w:numId w:val="31"/>
        </w:numPr>
        <w:jc w:val="both"/>
        <w:rPr>
          <w:rFonts w:asciiTheme="minorHAnsi" w:hAnsiTheme="minorHAnsi"/>
          <w:sz w:val="24"/>
          <w:szCs w:val="24"/>
        </w:rPr>
      </w:pPr>
      <w:proofErr w:type="gramStart"/>
      <w:r w:rsidRPr="003436B3">
        <w:rPr>
          <w:rFonts w:asciiTheme="minorHAnsi" w:hAnsiTheme="minorHAnsi"/>
          <w:sz w:val="24"/>
          <w:szCs w:val="24"/>
        </w:rPr>
        <w:t>political</w:t>
      </w:r>
      <w:proofErr w:type="gramEnd"/>
      <w:r w:rsidRPr="003436B3">
        <w:rPr>
          <w:rFonts w:asciiTheme="minorHAnsi" w:hAnsiTheme="minorHAnsi"/>
          <w:sz w:val="24"/>
          <w:szCs w:val="24"/>
        </w:rPr>
        <w:t xml:space="preserve"> pressure to approve non-compliance buildings.</w:t>
      </w:r>
    </w:p>
    <w:p w14:paraId="46B6C84B" w14:textId="3CD55A07" w:rsidR="0039241B" w:rsidRPr="003436B3" w:rsidRDefault="0039241B" w:rsidP="003436B3">
      <w:pPr>
        <w:pStyle w:val="HRRPHeading2"/>
        <w:numPr>
          <w:ilvl w:val="0"/>
          <w:numId w:val="31"/>
        </w:numPr>
        <w:jc w:val="both"/>
        <w:rPr>
          <w:rFonts w:asciiTheme="minorHAnsi" w:hAnsiTheme="minorHAnsi"/>
          <w:sz w:val="24"/>
          <w:szCs w:val="24"/>
        </w:rPr>
      </w:pPr>
      <w:r w:rsidRPr="003436B3">
        <w:rPr>
          <w:rFonts w:asciiTheme="minorHAnsi" w:hAnsiTheme="minorHAnsi"/>
          <w:sz w:val="24"/>
          <w:szCs w:val="24"/>
        </w:rPr>
        <w:t>Many buildings, built before the implementation of EQ Codes are very much contradictory to be approved for the second and third tranches.</w:t>
      </w:r>
    </w:p>
    <w:p w14:paraId="30BD20CE" w14:textId="5FEB8ECA" w:rsidR="0039241B" w:rsidRDefault="0039241B" w:rsidP="003436B3">
      <w:pPr>
        <w:pStyle w:val="HRRPHeading2"/>
        <w:jc w:val="both"/>
        <w:rPr>
          <w:rFonts w:eastAsia="Calibri"/>
        </w:rPr>
      </w:pPr>
      <w:r>
        <w:rPr>
          <w:rFonts w:eastAsia="Calibri"/>
        </w:rPr>
        <w:t>Land Less issue :</w:t>
      </w:r>
    </w:p>
    <w:p w14:paraId="2B04BF94" w14:textId="28FDF85F" w:rsidR="0039241B" w:rsidRPr="003436B3" w:rsidRDefault="0039241B" w:rsidP="003436B3">
      <w:pPr>
        <w:pStyle w:val="HRRPHeading2"/>
        <w:numPr>
          <w:ilvl w:val="2"/>
          <w:numId w:val="34"/>
        </w:numPr>
        <w:jc w:val="both"/>
        <w:rPr>
          <w:rFonts w:asciiTheme="minorHAnsi" w:eastAsia="Calibri" w:hAnsiTheme="minorHAnsi"/>
          <w:sz w:val="24"/>
          <w:szCs w:val="24"/>
        </w:rPr>
      </w:pPr>
      <w:r w:rsidRPr="003436B3">
        <w:rPr>
          <w:rFonts w:asciiTheme="minorHAnsi" w:eastAsia="Calibri" w:hAnsiTheme="minorHAnsi"/>
          <w:sz w:val="24"/>
          <w:szCs w:val="24"/>
        </w:rPr>
        <w:t xml:space="preserve">844 </w:t>
      </w:r>
      <w:proofErr w:type="spellStart"/>
      <w:r w:rsidRPr="003436B3">
        <w:rPr>
          <w:rFonts w:asciiTheme="minorHAnsi" w:eastAsia="Calibri" w:hAnsiTheme="minorHAnsi"/>
          <w:sz w:val="24"/>
          <w:szCs w:val="24"/>
        </w:rPr>
        <w:t>HHs</w:t>
      </w:r>
      <w:proofErr w:type="spellEnd"/>
      <w:r w:rsidRPr="003436B3">
        <w:rPr>
          <w:rFonts w:asciiTheme="minorHAnsi" w:eastAsia="Calibri" w:hAnsiTheme="minorHAnsi"/>
          <w:sz w:val="24"/>
          <w:szCs w:val="24"/>
        </w:rPr>
        <w:t xml:space="preserve"> are listed as displaced from NRA and 154 </w:t>
      </w:r>
      <w:proofErr w:type="spellStart"/>
      <w:r w:rsidRPr="003436B3">
        <w:rPr>
          <w:rFonts w:asciiTheme="minorHAnsi" w:eastAsia="Calibri" w:hAnsiTheme="minorHAnsi"/>
          <w:sz w:val="24"/>
          <w:szCs w:val="24"/>
        </w:rPr>
        <w:t>HHs</w:t>
      </w:r>
      <w:proofErr w:type="spellEnd"/>
      <w:r w:rsidRPr="003436B3">
        <w:rPr>
          <w:rFonts w:asciiTheme="minorHAnsi" w:eastAsia="Calibri" w:hAnsiTheme="minorHAnsi"/>
          <w:sz w:val="24"/>
          <w:szCs w:val="24"/>
        </w:rPr>
        <w:t xml:space="preserve"> received land certificate from </w:t>
      </w:r>
      <w:proofErr w:type="spellStart"/>
      <w:r w:rsidRPr="003436B3">
        <w:rPr>
          <w:rFonts w:asciiTheme="minorHAnsi" w:eastAsia="Calibri" w:hAnsiTheme="minorHAnsi"/>
          <w:sz w:val="24"/>
          <w:szCs w:val="24"/>
        </w:rPr>
        <w:t>GoN</w:t>
      </w:r>
      <w:proofErr w:type="spellEnd"/>
      <w:r w:rsidRPr="003436B3">
        <w:rPr>
          <w:rFonts w:asciiTheme="minorHAnsi" w:eastAsia="Calibri" w:hAnsiTheme="minorHAnsi"/>
          <w:sz w:val="24"/>
          <w:szCs w:val="24"/>
        </w:rPr>
        <w:t>.</w:t>
      </w:r>
    </w:p>
    <w:p w14:paraId="398BC069" w14:textId="78D3B504" w:rsidR="006E3FFA" w:rsidRPr="003436B3" w:rsidRDefault="0039241B" w:rsidP="003436B3">
      <w:pPr>
        <w:pStyle w:val="HRRPHeading2"/>
        <w:numPr>
          <w:ilvl w:val="2"/>
          <w:numId w:val="34"/>
        </w:numPr>
        <w:jc w:val="both"/>
        <w:rPr>
          <w:rFonts w:asciiTheme="minorHAnsi" w:hAnsiTheme="minorHAnsi"/>
          <w:sz w:val="24"/>
          <w:szCs w:val="24"/>
        </w:rPr>
      </w:pPr>
      <w:r w:rsidRPr="003436B3">
        <w:rPr>
          <w:rFonts w:asciiTheme="minorHAnsi" w:eastAsia="Calibri" w:hAnsiTheme="minorHAnsi"/>
          <w:sz w:val="24"/>
          <w:szCs w:val="24"/>
        </w:rPr>
        <w:t>Insufficient</w:t>
      </w:r>
      <w:r w:rsidR="007845AF" w:rsidRPr="003436B3">
        <w:rPr>
          <w:rFonts w:asciiTheme="minorHAnsi" w:eastAsia="Calibri" w:hAnsiTheme="minorHAnsi"/>
          <w:sz w:val="24"/>
          <w:szCs w:val="24"/>
        </w:rPr>
        <w:t xml:space="preserve"> suitable</w:t>
      </w:r>
      <w:r w:rsidRPr="003436B3">
        <w:rPr>
          <w:rFonts w:asciiTheme="minorHAnsi" w:eastAsia="Calibri" w:hAnsiTheme="minorHAnsi"/>
          <w:sz w:val="24"/>
          <w:szCs w:val="24"/>
        </w:rPr>
        <w:t xml:space="preserve"> </w:t>
      </w:r>
      <w:r w:rsidR="007845AF" w:rsidRPr="003436B3">
        <w:rPr>
          <w:rFonts w:asciiTheme="minorHAnsi" w:eastAsia="Calibri" w:hAnsiTheme="minorHAnsi"/>
          <w:sz w:val="24"/>
          <w:szCs w:val="24"/>
        </w:rPr>
        <w:t xml:space="preserve">land in district, </w:t>
      </w:r>
      <w:proofErr w:type="spellStart"/>
      <w:r w:rsidR="007845AF" w:rsidRPr="003436B3">
        <w:rPr>
          <w:rFonts w:asciiTheme="minorHAnsi" w:eastAsia="Calibri" w:hAnsiTheme="minorHAnsi"/>
          <w:sz w:val="24"/>
          <w:szCs w:val="24"/>
        </w:rPr>
        <w:t>HHs</w:t>
      </w:r>
      <w:proofErr w:type="spellEnd"/>
      <w:r w:rsidR="007845AF" w:rsidRPr="003436B3">
        <w:rPr>
          <w:rFonts w:asciiTheme="minorHAnsi" w:eastAsia="Calibri" w:hAnsiTheme="minorHAnsi"/>
          <w:sz w:val="24"/>
          <w:szCs w:val="24"/>
        </w:rPr>
        <w:t xml:space="preserve"> was</w:t>
      </w:r>
      <w:r w:rsidRPr="003436B3">
        <w:rPr>
          <w:rFonts w:asciiTheme="minorHAnsi" w:eastAsia="Calibri" w:hAnsiTheme="minorHAnsi"/>
          <w:sz w:val="24"/>
          <w:szCs w:val="24"/>
        </w:rPr>
        <w:t xml:space="preserve"> relocated on </w:t>
      </w:r>
      <w:proofErr w:type="spellStart"/>
      <w:r w:rsidRPr="003436B3">
        <w:rPr>
          <w:rFonts w:asciiTheme="minorHAnsi" w:eastAsia="Calibri" w:hAnsiTheme="minorHAnsi"/>
          <w:sz w:val="24"/>
          <w:szCs w:val="24"/>
        </w:rPr>
        <w:t>Nuwakot</w:t>
      </w:r>
      <w:proofErr w:type="spellEnd"/>
      <w:r w:rsidRPr="003436B3">
        <w:rPr>
          <w:rFonts w:asciiTheme="minorHAnsi" w:eastAsia="Calibri" w:hAnsiTheme="minorHAnsi"/>
          <w:sz w:val="24"/>
          <w:szCs w:val="24"/>
        </w:rPr>
        <w:t xml:space="preserve"> </w:t>
      </w:r>
      <w:r w:rsidR="007845AF" w:rsidRPr="003436B3">
        <w:rPr>
          <w:rFonts w:asciiTheme="minorHAnsi" w:eastAsia="Calibri" w:hAnsiTheme="minorHAnsi"/>
          <w:sz w:val="24"/>
          <w:szCs w:val="24"/>
        </w:rPr>
        <w:t>district.</w:t>
      </w:r>
    </w:p>
    <w:p w14:paraId="1B26295D" w14:textId="77777777" w:rsidR="006E3FFA" w:rsidRPr="006E3FFA" w:rsidRDefault="006E3FFA" w:rsidP="003436B3">
      <w:pPr>
        <w:pStyle w:val="ListParagraph"/>
        <w:jc w:val="both"/>
        <w:rPr>
          <w:rFonts w:ascii="Times New Roman" w:hAnsi="Times New Roman" w:cs="Times New Roman"/>
        </w:rPr>
      </w:pPr>
    </w:p>
    <w:p w14:paraId="19CFA7A8" w14:textId="77777777" w:rsidR="006E3FFA" w:rsidRDefault="006E3FFA" w:rsidP="003436B3">
      <w:pPr>
        <w:pStyle w:val="HRRPHeading2"/>
        <w:numPr>
          <w:ilvl w:val="0"/>
          <w:numId w:val="0"/>
        </w:numPr>
        <w:ind w:left="792"/>
      </w:pPr>
    </w:p>
    <w:p w14:paraId="52084A41" w14:textId="77777777" w:rsidR="003C031D" w:rsidRPr="003C031D" w:rsidRDefault="003C031D" w:rsidP="003436B3">
      <w:pPr>
        <w:pStyle w:val="HRRPHeading2"/>
        <w:numPr>
          <w:ilvl w:val="0"/>
          <w:numId w:val="0"/>
        </w:numPr>
        <w:ind w:left="792"/>
      </w:pPr>
    </w:p>
    <w:p w14:paraId="2B2E77EE" w14:textId="594ACFFD" w:rsidR="00861861" w:rsidRDefault="00861861" w:rsidP="003C70DD">
      <w:pPr>
        <w:pStyle w:val="HRRPBodyText"/>
      </w:pPr>
    </w:p>
    <w:p w14:paraId="5E09764E" w14:textId="77777777" w:rsidR="00861861" w:rsidRDefault="00861861" w:rsidP="003C70DD">
      <w:pPr>
        <w:pStyle w:val="HRRPBodyText"/>
      </w:pPr>
    </w:p>
    <w:p w14:paraId="2C0C6DA5" w14:textId="77777777" w:rsidR="00861861" w:rsidRDefault="00861861" w:rsidP="00861861">
      <w:pPr>
        <w:pStyle w:val="HRRPHeading1"/>
      </w:pPr>
      <w:bookmarkStart w:id="9" w:name="_Toc511986977"/>
      <w:r>
        <w:t>Conclusion &amp; Action Points</w:t>
      </w:r>
      <w:bookmarkEnd w:id="9"/>
    </w:p>
    <w:p w14:paraId="73D72E93" w14:textId="77777777" w:rsidR="001E6889" w:rsidRDefault="00861861" w:rsidP="003C70DD">
      <w:pPr>
        <w:pStyle w:val="HRRPBodyText"/>
      </w:pPr>
      <w:r>
        <w:t xml:space="preserve">The district exhibition and technical workshop were well attended, and the active participation of all involved contributed to the success of the event. It provided a useful opportunity to bring all reconstruction actors together to reflect on the successes and challenges of the housing reconstruction to </w:t>
      </w:r>
      <w:proofErr w:type="gramStart"/>
      <w:r>
        <w:t>date,</w:t>
      </w:r>
      <w:proofErr w:type="gramEnd"/>
      <w:r>
        <w:t xml:space="preserve"> and to </w:t>
      </w:r>
      <w:r w:rsidR="001E6889">
        <w:t>develop concrete action points to work on moving forward:</w:t>
      </w:r>
    </w:p>
    <w:p w14:paraId="2122C33A" w14:textId="77777777" w:rsidR="001E6889" w:rsidRDefault="001E6889" w:rsidP="003C70DD">
      <w:pPr>
        <w:pStyle w:val="HRRP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1E6889" w14:paraId="28923053" w14:textId="77777777" w:rsidTr="001E6889">
        <w:tc>
          <w:tcPr>
            <w:tcW w:w="3245" w:type="dxa"/>
            <w:shd w:val="clear" w:color="auto" w:fill="D9E2F3" w:themeFill="accent1" w:themeFillTint="33"/>
          </w:tcPr>
          <w:p w14:paraId="4DA84B6E" w14:textId="77777777" w:rsidR="001E6889" w:rsidRPr="001E6889" w:rsidRDefault="001E6889" w:rsidP="003C70DD">
            <w:pPr>
              <w:pStyle w:val="HRRPBodyText"/>
            </w:pPr>
            <w:r w:rsidRPr="001E6889">
              <w:t>Action Point</w:t>
            </w:r>
          </w:p>
        </w:tc>
        <w:tc>
          <w:tcPr>
            <w:tcW w:w="3245" w:type="dxa"/>
            <w:shd w:val="clear" w:color="auto" w:fill="D9E2F3" w:themeFill="accent1" w:themeFillTint="33"/>
          </w:tcPr>
          <w:p w14:paraId="4C62A01D" w14:textId="77777777" w:rsidR="001E6889" w:rsidRPr="001E6889" w:rsidRDefault="001E6889" w:rsidP="003C70DD">
            <w:pPr>
              <w:pStyle w:val="HRRPBodyText"/>
            </w:pPr>
            <w:r w:rsidRPr="001E6889">
              <w:t>Responsible</w:t>
            </w:r>
          </w:p>
        </w:tc>
        <w:tc>
          <w:tcPr>
            <w:tcW w:w="3246" w:type="dxa"/>
            <w:shd w:val="clear" w:color="auto" w:fill="D9E2F3" w:themeFill="accent1" w:themeFillTint="33"/>
          </w:tcPr>
          <w:p w14:paraId="7EA55A9D" w14:textId="77777777" w:rsidR="001E6889" w:rsidRPr="001E6889" w:rsidRDefault="001E6889" w:rsidP="003C70DD">
            <w:pPr>
              <w:pStyle w:val="HRRPBodyText"/>
            </w:pPr>
            <w:r w:rsidRPr="001E6889">
              <w:t>Timeframe</w:t>
            </w:r>
          </w:p>
        </w:tc>
      </w:tr>
      <w:tr w:rsidR="006C0605" w14:paraId="7E187796" w14:textId="77777777" w:rsidTr="001E6889">
        <w:tc>
          <w:tcPr>
            <w:tcW w:w="3245" w:type="dxa"/>
          </w:tcPr>
          <w:p w14:paraId="0B549A3A" w14:textId="358BB028" w:rsidR="006C0605" w:rsidRDefault="006C0605" w:rsidP="003C70DD">
            <w:pPr>
              <w:pStyle w:val="HRRPBodyText"/>
            </w:pPr>
            <w:r>
              <w:t xml:space="preserve">Coordination and regular activities update to </w:t>
            </w:r>
            <w:proofErr w:type="spellStart"/>
            <w:proofErr w:type="gramStart"/>
            <w:r>
              <w:t>EHRP</w:t>
            </w:r>
            <w:proofErr w:type="spellEnd"/>
            <w:r>
              <w:t xml:space="preserve"> ,</w:t>
            </w:r>
            <w:proofErr w:type="gramEnd"/>
            <w:r>
              <w:t xml:space="preserve"> NRA . </w:t>
            </w:r>
          </w:p>
        </w:tc>
        <w:tc>
          <w:tcPr>
            <w:tcW w:w="3245" w:type="dxa"/>
          </w:tcPr>
          <w:p w14:paraId="47AD4DC8" w14:textId="3605D430" w:rsidR="006C0605" w:rsidRDefault="006C0605" w:rsidP="003C70DD">
            <w:pPr>
              <w:pStyle w:val="HRRPBodyText"/>
            </w:pPr>
            <w:r>
              <w:t xml:space="preserve">Partners organization and </w:t>
            </w:r>
            <w:proofErr w:type="spellStart"/>
            <w:r>
              <w:t>HRRP</w:t>
            </w:r>
            <w:proofErr w:type="spellEnd"/>
            <w:r>
              <w:t xml:space="preserve"> </w:t>
            </w:r>
          </w:p>
        </w:tc>
        <w:tc>
          <w:tcPr>
            <w:tcW w:w="3246" w:type="dxa"/>
          </w:tcPr>
          <w:p w14:paraId="5E8DB9A9" w14:textId="5597A1BC" w:rsidR="006C0605" w:rsidRDefault="006C0605" w:rsidP="003C70DD">
            <w:pPr>
              <w:pStyle w:val="HRRPBodyText"/>
            </w:pPr>
            <w:r>
              <w:t>May , 2018</w:t>
            </w:r>
          </w:p>
        </w:tc>
      </w:tr>
      <w:tr w:rsidR="006C0605" w14:paraId="3698D3BD" w14:textId="77777777" w:rsidTr="001E6889">
        <w:tc>
          <w:tcPr>
            <w:tcW w:w="3245" w:type="dxa"/>
          </w:tcPr>
          <w:p w14:paraId="0BB0A49D" w14:textId="0EEB1C25" w:rsidR="006C0605" w:rsidRDefault="006C0605" w:rsidP="003C70DD">
            <w:pPr>
              <w:pStyle w:val="HRRPBodyText"/>
            </w:pPr>
            <w:r>
              <w:t xml:space="preserve">Monitoring visit on partners working area. </w:t>
            </w:r>
          </w:p>
        </w:tc>
        <w:tc>
          <w:tcPr>
            <w:tcW w:w="3245" w:type="dxa"/>
          </w:tcPr>
          <w:p w14:paraId="12A7DCE6" w14:textId="3B718B55" w:rsidR="006C0605" w:rsidRDefault="006C0605" w:rsidP="003C70DD">
            <w:pPr>
              <w:pStyle w:val="HRRPBodyText"/>
            </w:pPr>
            <w:r>
              <w:t xml:space="preserve">NRA , DCC , </w:t>
            </w:r>
            <w:proofErr w:type="spellStart"/>
            <w:r>
              <w:t>DLPIU</w:t>
            </w:r>
            <w:proofErr w:type="spellEnd"/>
            <w:r>
              <w:t xml:space="preserve"> ,</w:t>
            </w:r>
            <w:proofErr w:type="spellStart"/>
            <w:r>
              <w:t>EHRP</w:t>
            </w:r>
            <w:proofErr w:type="spellEnd"/>
            <w:r>
              <w:t xml:space="preserve"> ,</w:t>
            </w:r>
            <w:proofErr w:type="spellStart"/>
            <w:r>
              <w:t>HRRP</w:t>
            </w:r>
            <w:proofErr w:type="spellEnd"/>
            <w:r>
              <w:t xml:space="preserve"> </w:t>
            </w:r>
          </w:p>
        </w:tc>
        <w:tc>
          <w:tcPr>
            <w:tcW w:w="3246" w:type="dxa"/>
          </w:tcPr>
          <w:p w14:paraId="4CD2306E" w14:textId="0DFB1D10" w:rsidR="006C0605" w:rsidRDefault="006C0605" w:rsidP="003C70DD">
            <w:pPr>
              <w:pStyle w:val="HRRPBodyText"/>
            </w:pPr>
            <w:r>
              <w:t xml:space="preserve">May ,2018 </w:t>
            </w:r>
          </w:p>
        </w:tc>
      </w:tr>
      <w:tr w:rsidR="006C0605" w14:paraId="539FC0B2" w14:textId="77777777" w:rsidTr="001E6889">
        <w:tc>
          <w:tcPr>
            <w:tcW w:w="3245" w:type="dxa"/>
          </w:tcPr>
          <w:p w14:paraId="1FFFC318" w14:textId="77777777" w:rsidR="006C0605" w:rsidRDefault="006C0605" w:rsidP="003C70DD">
            <w:pPr>
              <w:pStyle w:val="HRRPBodyText"/>
            </w:pPr>
          </w:p>
        </w:tc>
        <w:tc>
          <w:tcPr>
            <w:tcW w:w="3245" w:type="dxa"/>
          </w:tcPr>
          <w:p w14:paraId="31EC237F" w14:textId="77777777" w:rsidR="006C0605" w:rsidRDefault="006C0605" w:rsidP="003C70DD">
            <w:pPr>
              <w:pStyle w:val="HRRPBodyText"/>
            </w:pPr>
          </w:p>
        </w:tc>
        <w:tc>
          <w:tcPr>
            <w:tcW w:w="3246" w:type="dxa"/>
          </w:tcPr>
          <w:p w14:paraId="4B1A8651" w14:textId="77777777" w:rsidR="006C0605" w:rsidRDefault="006C0605" w:rsidP="003C70DD">
            <w:pPr>
              <w:pStyle w:val="HRRPBodyText"/>
            </w:pPr>
          </w:p>
        </w:tc>
      </w:tr>
      <w:tr w:rsidR="006C0605" w14:paraId="75C818BE" w14:textId="77777777" w:rsidTr="001E6889">
        <w:tc>
          <w:tcPr>
            <w:tcW w:w="3245" w:type="dxa"/>
          </w:tcPr>
          <w:p w14:paraId="32B03C64" w14:textId="77777777" w:rsidR="006C0605" w:rsidRDefault="006C0605" w:rsidP="003C70DD">
            <w:pPr>
              <w:pStyle w:val="HRRPBodyText"/>
            </w:pPr>
          </w:p>
        </w:tc>
        <w:tc>
          <w:tcPr>
            <w:tcW w:w="3245" w:type="dxa"/>
          </w:tcPr>
          <w:p w14:paraId="2E0985FF" w14:textId="77777777" w:rsidR="006C0605" w:rsidRDefault="006C0605" w:rsidP="003C70DD">
            <w:pPr>
              <w:pStyle w:val="HRRPBodyText"/>
            </w:pPr>
          </w:p>
        </w:tc>
        <w:tc>
          <w:tcPr>
            <w:tcW w:w="3246" w:type="dxa"/>
          </w:tcPr>
          <w:p w14:paraId="3E664DEB" w14:textId="77777777" w:rsidR="006C0605" w:rsidRDefault="006C0605" w:rsidP="003C70DD">
            <w:pPr>
              <w:pStyle w:val="HRRPBodyText"/>
            </w:pPr>
          </w:p>
        </w:tc>
      </w:tr>
      <w:tr w:rsidR="006C0605" w14:paraId="3C63945F" w14:textId="77777777" w:rsidTr="001E6889">
        <w:tc>
          <w:tcPr>
            <w:tcW w:w="3245" w:type="dxa"/>
          </w:tcPr>
          <w:p w14:paraId="186A3234" w14:textId="77777777" w:rsidR="006C0605" w:rsidRDefault="006C0605" w:rsidP="003C70DD">
            <w:pPr>
              <w:pStyle w:val="HRRPBodyText"/>
            </w:pPr>
          </w:p>
        </w:tc>
        <w:tc>
          <w:tcPr>
            <w:tcW w:w="3245" w:type="dxa"/>
          </w:tcPr>
          <w:p w14:paraId="3D14AE10" w14:textId="77777777" w:rsidR="006C0605" w:rsidRDefault="006C0605" w:rsidP="003C70DD">
            <w:pPr>
              <w:pStyle w:val="HRRPBodyText"/>
            </w:pPr>
          </w:p>
        </w:tc>
        <w:tc>
          <w:tcPr>
            <w:tcW w:w="3246" w:type="dxa"/>
          </w:tcPr>
          <w:p w14:paraId="5D6665FD" w14:textId="77777777" w:rsidR="006C0605" w:rsidRDefault="006C0605" w:rsidP="003C70DD">
            <w:pPr>
              <w:pStyle w:val="HRRPBodyText"/>
            </w:pPr>
          </w:p>
        </w:tc>
      </w:tr>
      <w:tr w:rsidR="006C0605" w14:paraId="56A2E52A" w14:textId="77777777" w:rsidTr="001E6889">
        <w:tc>
          <w:tcPr>
            <w:tcW w:w="3245" w:type="dxa"/>
          </w:tcPr>
          <w:p w14:paraId="533FC4D8" w14:textId="77777777" w:rsidR="006C0605" w:rsidRDefault="006C0605" w:rsidP="003C70DD">
            <w:pPr>
              <w:pStyle w:val="HRRPBodyText"/>
            </w:pPr>
          </w:p>
        </w:tc>
        <w:tc>
          <w:tcPr>
            <w:tcW w:w="3245" w:type="dxa"/>
          </w:tcPr>
          <w:p w14:paraId="506F857C" w14:textId="77777777" w:rsidR="006C0605" w:rsidRDefault="006C0605" w:rsidP="003C70DD">
            <w:pPr>
              <w:pStyle w:val="HRRPBodyText"/>
            </w:pPr>
          </w:p>
        </w:tc>
        <w:tc>
          <w:tcPr>
            <w:tcW w:w="3246" w:type="dxa"/>
          </w:tcPr>
          <w:p w14:paraId="6160B8EA" w14:textId="77777777" w:rsidR="006C0605" w:rsidRDefault="006C0605" w:rsidP="003C70DD">
            <w:pPr>
              <w:pStyle w:val="HRRPBodyText"/>
            </w:pPr>
          </w:p>
        </w:tc>
      </w:tr>
      <w:tr w:rsidR="006C0605" w14:paraId="52FC0002" w14:textId="77777777" w:rsidTr="001E6889">
        <w:tc>
          <w:tcPr>
            <w:tcW w:w="3245" w:type="dxa"/>
          </w:tcPr>
          <w:p w14:paraId="423E5546" w14:textId="77777777" w:rsidR="006C0605" w:rsidRDefault="006C0605" w:rsidP="003C70DD">
            <w:pPr>
              <w:pStyle w:val="HRRPBodyText"/>
            </w:pPr>
          </w:p>
        </w:tc>
        <w:tc>
          <w:tcPr>
            <w:tcW w:w="3245" w:type="dxa"/>
          </w:tcPr>
          <w:p w14:paraId="6C5A302D" w14:textId="77777777" w:rsidR="006C0605" w:rsidRDefault="006C0605" w:rsidP="003C70DD">
            <w:pPr>
              <w:pStyle w:val="HRRPBodyText"/>
            </w:pPr>
          </w:p>
        </w:tc>
        <w:tc>
          <w:tcPr>
            <w:tcW w:w="3246" w:type="dxa"/>
          </w:tcPr>
          <w:p w14:paraId="5AF70EB4" w14:textId="77777777" w:rsidR="006C0605" w:rsidRDefault="006C0605" w:rsidP="003C70DD">
            <w:pPr>
              <w:pStyle w:val="HRRPBodyText"/>
            </w:pPr>
          </w:p>
        </w:tc>
      </w:tr>
    </w:tbl>
    <w:p w14:paraId="289926CB" w14:textId="77777777" w:rsidR="00861861" w:rsidRDefault="00861861" w:rsidP="003C70DD">
      <w:pPr>
        <w:pStyle w:val="HRRPBodyText"/>
      </w:pPr>
      <w:r>
        <w:t xml:space="preserve"> </w:t>
      </w:r>
    </w:p>
    <w:p w14:paraId="1671F9F6" w14:textId="77777777" w:rsidR="00861861" w:rsidRDefault="00861861" w:rsidP="00861861">
      <w:pPr>
        <w:pStyle w:val="HRRPHeading1"/>
        <w:numPr>
          <w:ilvl w:val="0"/>
          <w:numId w:val="0"/>
        </w:numPr>
        <w:sectPr w:rsidR="00861861" w:rsidSect="000127EF">
          <w:footerReference w:type="default" r:id="rId16"/>
          <w:headerReference w:type="first" r:id="rId17"/>
          <w:pgSz w:w="11906" w:h="16838" w:code="9"/>
          <w:pgMar w:top="1627" w:right="1080" w:bottom="1440" w:left="1080" w:header="720" w:footer="720" w:gutter="0"/>
          <w:cols w:space="720"/>
          <w:titlePg/>
          <w:docGrid w:linePitch="360"/>
        </w:sectPr>
      </w:pPr>
    </w:p>
    <w:p w14:paraId="2D8F1F65" w14:textId="77777777" w:rsidR="007E0C96" w:rsidRDefault="007E0C96" w:rsidP="007E0C96">
      <w:pPr>
        <w:pStyle w:val="HRRPHeading1"/>
      </w:pPr>
      <w:bookmarkStart w:id="10" w:name="_Toc511986978"/>
      <w:r>
        <w:lastRenderedPageBreak/>
        <w:t>Annexes</w:t>
      </w:r>
      <w:bookmarkEnd w:id="10"/>
    </w:p>
    <w:p w14:paraId="66B4350A" w14:textId="77777777" w:rsidR="007E0C96" w:rsidRDefault="007E0C96" w:rsidP="003436B3">
      <w:pPr>
        <w:pStyle w:val="HRRPHeading2"/>
      </w:pPr>
      <w:bookmarkStart w:id="11" w:name="_Toc511986979"/>
      <w:r>
        <w:t>Annex 1: Participant List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"/>
        <w:gridCol w:w="2332"/>
        <w:gridCol w:w="943"/>
        <w:gridCol w:w="2001"/>
        <w:gridCol w:w="2227"/>
        <w:gridCol w:w="1793"/>
        <w:gridCol w:w="4088"/>
      </w:tblGrid>
      <w:tr w:rsidR="00207C9A" w14:paraId="567EAD21" w14:textId="77777777" w:rsidTr="004B36F5">
        <w:tc>
          <w:tcPr>
            <w:tcW w:w="572" w:type="dxa"/>
            <w:shd w:val="clear" w:color="auto" w:fill="D9E2F3" w:themeFill="accent1" w:themeFillTint="33"/>
          </w:tcPr>
          <w:p w14:paraId="2A63A82F" w14:textId="77777777" w:rsidR="001E6889" w:rsidRPr="001E6889" w:rsidRDefault="001E6889" w:rsidP="003C70DD">
            <w:pPr>
              <w:pStyle w:val="HRRPBodyText"/>
            </w:pPr>
            <w:proofErr w:type="spellStart"/>
            <w:r w:rsidRPr="001E6889">
              <w:t>S.N</w:t>
            </w:r>
            <w:proofErr w:type="spellEnd"/>
            <w:r w:rsidRPr="001E6889">
              <w:t>.</w:t>
            </w:r>
          </w:p>
        </w:tc>
        <w:tc>
          <w:tcPr>
            <w:tcW w:w="2618" w:type="dxa"/>
            <w:shd w:val="clear" w:color="auto" w:fill="D9E2F3" w:themeFill="accent1" w:themeFillTint="33"/>
          </w:tcPr>
          <w:p w14:paraId="4C37EDF6" w14:textId="77777777" w:rsidR="001E6889" w:rsidRPr="001E6889" w:rsidRDefault="001E6889" w:rsidP="003C70DD">
            <w:pPr>
              <w:pStyle w:val="HRRPBodyText"/>
            </w:pPr>
            <w:r w:rsidRPr="001E6889">
              <w:t>Name</w:t>
            </w:r>
          </w:p>
        </w:tc>
        <w:tc>
          <w:tcPr>
            <w:tcW w:w="898" w:type="dxa"/>
            <w:shd w:val="clear" w:color="auto" w:fill="D9E2F3" w:themeFill="accent1" w:themeFillTint="33"/>
          </w:tcPr>
          <w:p w14:paraId="18B0DCDF" w14:textId="77777777" w:rsidR="001E6889" w:rsidRPr="001E6889" w:rsidRDefault="001E6889" w:rsidP="003C70DD">
            <w:pPr>
              <w:pStyle w:val="HRRPBodyText"/>
            </w:pPr>
            <w:r w:rsidRPr="001E6889">
              <w:t>Gender</w:t>
            </w:r>
          </w:p>
        </w:tc>
        <w:tc>
          <w:tcPr>
            <w:tcW w:w="2138" w:type="dxa"/>
            <w:shd w:val="clear" w:color="auto" w:fill="D9E2F3" w:themeFill="accent1" w:themeFillTint="33"/>
          </w:tcPr>
          <w:p w14:paraId="54161D12" w14:textId="77777777" w:rsidR="001E6889" w:rsidRPr="001E6889" w:rsidRDefault="001E6889" w:rsidP="003C70DD">
            <w:pPr>
              <w:pStyle w:val="HRRPBodyText"/>
            </w:pPr>
            <w:r w:rsidRPr="001E6889">
              <w:t>Organisation</w:t>
            </w:r>
          </w:p>
        </w:tc>
        <w:tc>
          <w:tcPr>
            <w:tcW w:w="2444" w:type="dxa"/>
            <w:shd w:val="clear" w:color="auto" w:fill="D9E2F3" w:themeFill="accent1" w:themeFillTint="33"/>
          </w:tcPr>
          <w:p w14:paraId="6F660F02" w14:textId="77777777" w:rsidR="001E6889" w:rsidRPr="001E6889" w:rsidRDefault="001E6889" w:rsidP="003C70DD">
            <w:pPr>
              <w:pStyle w:val="HRRPBodyText"/>
            </w:pPr>
            <w:r w:rsidRPr="001E6889">
              <w:t>Designation</w:t>
            </w:r>
          </w:p>
        </w:tc>
        <w:tc>
          <w:tcPr>
            <w:tcW w:w="1898" w:type="dxa"/>
            <w:shd w:val="clear" w:color="auto" w:fill="D9E2F3" w:themeFill="accent1" w:themeFillTint="33"/>
          </w:tcPr>
          <w:p w14:paraId="395AA6E7" w14:textId="77777777" w:rsidR="001E6889" w:rsidRPr="001E6889" w:rsidRDefault="001E6889" w:rsidP="003C70DD">
            <w:pPr>
              <w:pStyle w:val="HRRPBodyText"/>
            </w:pPr>
            <w:r w:rsidRPr="001E6889">
              <w:t>Phone No.</w:t>
            </w:r>
          </w:p>
        </w:tc>
        <w:tc>
          <w:tcPr>
            <w:tcW w:w="3419" w:type="dxa"/>
            <w:shd w:val="clear" w:color="auto" w:fill="D9E2F3" w:themeFill="accent1" w:themeFillTint="33"/>
          </w:tcPr>
          <w:p w14:paraId="65C1CA67" w14:textId="77777777" w:rsidR="001E6889" w:rsidRPr="001E6889" w:rsidRDefault="001E6889" w:rsidP="003C70DD">
            <w:pPr>
              <w:pStyle w:val="HRRPBodyText"/>
            </w:pPr>
            <w:r w:rsidRPr="001E6889">
              <w:t>Email</w:t>
            </w:r>
          </w:p>
        </w:tc>
      </w:tr>
      <w:tr w:rsidR="00207C9A" w14:paraId="1D3899E1" w14:textId="77777777" w:rsidTr="004B36F5">
        <w:tc>
          <w:tcPr>
            <w:tcW w:w="572" w:type="dxa"/>
          </w:tcPr>
          <w:p w14:paraId="54C4B16A" w14:textId="47AC093D" w:rsidR="001E6889" w:rsidRDefault="00E175C8" w:rsidP="003C70DD">
            <w:pPr>
              <w:pStyle w:val="HRRPBodyText"/>
            </w:pPr>
            <w:r>
              <w:t>1</w:t>
            </w:r>
          </w:p>
        </w:tc>
        <w:tc>
          <w:tcPr>
            <w:tcW w:w="2618" w:type="dxa"/>
          </w:tcPr>
          <w:p w14:paraId="18D714F7" w14:textId="68ADA1A4" w:rsidR="001E6889" w:rsidRDefault="00E175C8" w:rsidP="003C70DD">
            <w:pPr>
              <w:pStyle w:val="HRRPBodyText"/>
            </w:pPr>
            <w:proofErr w:type="spellStart"/>
            <w:r>
              <w:t>Makunda</w:t>
            </w:r>
            <w:proofErr w:type="spellEnd"/>
            <w:r>
              <w:t xml:space="preserve"> Kumar Sha</w:t>
            </w:r>
          </w:p>
        </w:tc>
        <w:tc>
          <w:tcPr>
            <w:tcW w:w="898" w:type="dxa"/>
          </w:tcPr>
          <w:p w14:paraId="0E4BF8F6" w14:textId="681F03D1" w:rsidR="001E6889" w:rsidRDefault="00E175C8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139AB5CF" w14:textId="08E250B5" w:rsidR="001E6889" w:rsidRDefault="00E175C8" w:rsidP="003C70DD">
            <w:pPr>
              <w:pStyle w:val="HRRPBodyText"/>
            </w:pPr>
            <w:proofErr w:type="spellStart"/>
            <w:r>
              <w:t>LACCoS</w:t>
            </w:r>
            <w:proofErr w:type="spellEnd"/>
          </w:p>
        </w:tc>
        <w:tc>
          <w:tcPr>
            <w:tcW w:w="2444" w:type="dxa"/>
          </w:tcPr>
          <w:p w14:paraId="313D81C5" w14:textId="6D3ED2D1" w:rsidR="001E6889" w:rsidRDefault="00E175C8" w:rsidP="003C70DD">
            <w:pPr>
              <w:pStyle w:val="HRRPBodyText"/>
            </w:pPr>
            <w:r>
              <w:t>Wash engineer</w:t>
            </w:r>
          </w:p>
        </w:tc>
        <w:tc>
          <w:tcPr>
            <w:tcW w:w="1898" w:type="dxa"/>
          </w:tcPr>
          <w:p w14:paraId="1FA8258E" w14:textId="1E2A9C6E" w:rsidR="001E6889" w:rsidRDefault="00E175C8" w:rsidP="003C70DD">
            <w:pPr>
              <w:pStyle w:val="HRRPBodyText"/>
            </w:pPr>
            <w:r>
              <w:t>9849703739</w:t>
            </w:r>
          </w:p>
        </w:tc>
        <w:tc>
          <w:tcPr>
            <w:tcW w:w="3419" w:type="dxa"/>
          </w:tcPr>
          <w:p w14:paraId="10B57AE7" w14:textId="63BFEF37" w:rsidR="001E6889" w:rsidRDefault="00E175C8" w:rsidP="003C70DD">
            <w:pPr>
              <w:pStyle w:val="HRRPBodyText"/>
            </w:pPr>
            <w:proofErr w:type="spellStart"/>
            <w:r>
              <w:t>makundakumarsha@gmail.com</w:t>
            </w:r>
            <w:proofErr w:type="spellEnd"/>
          </w:p>
        </w:tc>
      </w:tr>
      <w:tr w:rsidR="00207C9A" w14:paraId="0B8DBEA0" w14:textId="77777777" w:rsidTr="004B36F5">
        <w:tc>
          <w:tcPr>
            <w:tcW w:w="572" w:type="dxa"/>
          </w:tcPr>
          <w:p w14:paraId="1F741BCA" w14:textId="55490737" w:rsidR="001E6889" w:rsidRDefault="00E175C8" w:rsidP="003C70DD">
            <w:pPr>
              <w:pStyle w:val="HRRPBodyText"/>
            </w:pPr>
            <w:r>
              <w:t>2</w:t>
            </w:r>
          </w:p>
        </w:tc>
        <w:tc>
          <w:tcPr>
            <w:tcW w:w="2618" w:type="dxa"/>
          </w:tcPr>
          <w:p w14:paraId="445AE00F" w14:textId="6DA6BAF2" w:rsidR="001E6889" w:rsidRDefault="00E175C8" w:rsidP="003C70DD">
            <w:pPr>
              <w:pStyle w:val="HRRPBodyText"/>
            </w:pPr>
            <w:proofErr w:type="spellStart"/>
            <w:r>
              <w:t>Saroj</w:t>
            </w:r>
            <w:proofErr w:type="spellEnd"/>
            <w:r>
              <w:t xml:space="preserve"> </w:t>
            </w:r>
            <w:proofErr w:type="spellStart"/>
            <w:r>
              <w:t>Adhikary</w:t>
            </w:r>
            <w:proofErr w:type="spellEnd"/>
          </w:p>
        </w:tc>
        <w:tc>
          <w:tcPr>
            <w:tcW w:w="898" w:type="dxa"/>
          </w:tcPr>
          <w:p w14:paraId="6D528AD2" w14:textId="305EBA52" w:rsidR="001E6889" w:rsidRDefault="00E175C8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12A47F4C" w14:textId="3D1E9E8D" w:rsidR="001E6889" w:rsidRDefault="00E175C8" w:rsidP="003C70DD">
            <w:pPr>
              <w:pStyle w:val="HRRPBodyText"/>
            </w:pPr>
            <w:proofErr w:type="spellStart"/>
            <w:r>
              <w:t>LACCoS</w:t>
            </w:r>
            <w:proofErr w:type="spellEnd"/>
          </w:p>
        </w:tc>
        <w:tc>
          <w:tcPr>
            <w:tcW w:w="2444" w:type="dxa"/>
          </w:tcPr>
          <w:p w14:paraId="4BB43464" w14:textId="5AB55AFE" w:rsidR="001E6889" w:rsidRDefault="00E175C8" w:rsidP="003C70DD">
            <w:pPr>
              <w:pStyle w:val="HRRPBodyText"/>
            </w:pPr>
            <w:r>
              <w:t>ED</w:t>
            </w:r>
          </w:p>
        </w:tc>
        <w:tc>
          <w:tcPr>
            <w:tcW w:w="1898" w:type="dxa"/>
          </w:tcPr>
          <w:p w14:paraId="5B4AB97E" w14:textId="7A709EF5" w:rsidR="001E6889" w:rsidRDefault="00E175C8" w:rsidP="003C70DD">
            <w:pPr>
              <w:pStyle w:val="HRRPBodyText"/>
            </w:pPr>
            <w:r>
              <w:t>9851006342</w:t>
            </w:r>
          </w:p>
        </w:tc>
        <w:tc>
          <w:tcPr>
            <w:tcW w:w="3419" w:type="dxa"/>
          </w:tcPr>
          <w:p w14:paraId="5CBAF675" w14:textId="4D8F114B" w:rsidR="001E6889" w:rsidRDefault="00E175C8" w:rsidP="003C70DD">
            <w:pPr>
              <w:pStyle w:val="HRRPBodyText"/>
            </w:pPr>
            <w:proofErr w:type="spellStart"/>
            <w:r>
              <w:t>adhikarysaroj02@gmail.com</w:t>
            </w:r>
            <w:proofErr w:type="spellEnd"/>
          </w:p>
        </w:tc>
      </w:tr>
      <w:tr w:rsidR="00207C9A" w14:paraId="1100C076" w14:textId="77777777" w:rsidTr="004B36F5">
        <w:tc>
          <w:tcPr>
            <w:tcW w:w="572" w:type="dxa"/>
          </w:tcPr>
          <w:p w14:paraId="57D6A49D" w14:textId="0497407E" w:rsidR="001E6889" w:rsidRDefault="00E175C8" w:rsidP="003C70DD">
            <w:pPr>
              <w:pStyle w:val="HRRPBodyText"/>
            </w:pPr>
            <w:r>
              <w:t>3</w:t>
            </w:r>
          </w:p>
        </w:tc>
        <w:tc>
          <w:tcPr>
            <w:tcW w:w="2618" w:type="dxa"/>
          </w:tcPr>
          <w:p w14:paraId="6076067B" w14:textId="3991D7DF" w:rsidR="001E6889" w:rsidRDefault="00E175C8" w:rsidP="003C70DD">
            <w:pPr>
              <w:pStyle w:val="HRRPBodyText"/>
            </w:pPr>
            <w:proofErr w:type="spellStart"/>
            <w:r>
              <w:t>Ajit</w:t>
            </w:r>
            <w:proofErr w:type="spellEnd"/>
            <w:r>
              <w:t xml:space="preserve"> </w:t>
            </w:r>
            <w:proofErr w:type="spellStart"/>
            <w:r>
              <w:t>Jha</w:t>
            </w:r>
            <w:proofErr w:type="spellEnd"/>
          </w:p>
        </w:tc>
        <w:tc>
          <w:tcPr>
            <w:tcW w:w="898" w:type="dxa"/>
          </w:tcPr>
          <w:p w14:paraId="2AE388A8" w14:textId="2B136566" w:rsidR="001E6889" w:rsidRDefault="00E175C8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75FE650D" w14:textId="2225B64D" w:rsidR="001E6889" w:rsidRDefault="00E175C8" w:rsidP="003C70DD">
            <w:pPr>
              <w:pStyle w:val="HRRPBodyText"/>
            </w:pPr>
            <w:proofErr w:type="spellStart"/>
            <w:r>
              <w:t>ASF</w:t>
            </w:r>
            <w:proofErr w:type="spellEnd"/>
            <w:r>
              <w:t xml:space="preserve"> / </w:t>
            </w:r>
            <w:proofErr w:type="spellStart"/>
            <w:r>
              <w:t>Paurakhi</w:t>
            </w:r>
            <w:proofErr w:type="spellEnd"/>
            <w:r>
              <w:t xml:space="preserve"> </w:t>
            </w:r>
          </w:p>
        </w:tc>
        <w:tc>
          <w:tcPr>
            <w:tcW w:w="2444" w:type="dxa"/>
          </w:tcPr>
          <w:p w14:paraId="3B77A3A0" w14:textId="1BCF5CF3" w:rsidR="001E6889" w:rsidRDefault="00E175C8" w:rsidP="003C70DD">
            <w:pPr>
              <w:pStyle w:val="HRRPBodyText"/>
            </w:pPr>
            <w:r>
              <w:t>ATA</w:t>
            </w:r>
          </w:p>
        </w:tc>
        <w:tc>
          <w:tcPr>
            <w:tcW w:w="1898" w:type="dxa"/>
          </w:tcPr>
          <w:p w14:paraId="77CD0D5C" w14:textId="7D2D99DC" w:rsidR="001E6889" w:rsidRDefault="00E175C8" w:rsidP="003C70DD">
            <w:pPr>
              <w:pStyle w:val="HRRPBodyText"/>
            </w:pPr>
            <w:r>
              <w:t>9801115536</w:t>
            </w:r>
          </w:p>
        </w:tc>
        <w:tc>
          <w:tcPr>
            <w:tcW w:w="3419" w:type="dxa"/>
          </w:tcPr>
          <w:p w14:paraId="10867344" w14:textId="597486FB" w:rsidR="001E6889" w:rsidRDefault="00E175C8" w:rsidP="003C70DD">
            <w:pPr>
              <w:pStyle w:val="HRRPBodyText"/>
            </w:pPr>
            <w:proofErr w:type="spellStart"/>
            <w:r>
              <w:t>ajit.jha751@gmail.com</w:t>
            </w:r>
            <w:proofErr w:type="spellEnd"/>
          </w:p>
        </w:tc>
      </w:tr>
      <w:tr w:rsidR="00207C9A" w14:paraId="2881DE98" w14:textId="77777777" w:rsidTr="004B36F5">
        <w:tc>
          <w:tcPr>
            <w:tcW w:w="572" w:type="dxa"/>
          </w:tcPr>
          <w:p w14:paraId="64E430A7" w14:textId="666B20F9" w:rsidR="001E6889" w:rsidRDefault="00E175C8" w:rsidP="003C70DD">
            <w:pPr>
              <w:pStyle w:val="HRRPBodyText"/>
            </w:pPr>
            <w:r>
              <w:t>4</w:t>
            </w:r>
          </w:p>
        </w:tc>
        <w:tc>
          <w:tcPr>
            <w:tcW w:w="2618" w:type="dxa"/>
          </w:tcPr>
          <w:p w14:paraId="212B62F1" w14:textId="278584AC" w:rsidR="001E6889" w:rsidRDefault="00E175C8" w:rsidP="003C70DD">
            <w:pPr>
              <w:pStyle w:val="HRRPBodyText"/>
            </w:pPr>
            <w:r>
              <w:t xml:space="preserve">Krishna  Prasad </w:t>
            </w:r>
            <w:proofErr w:type="spellStart"/>
            <w:r>
              <w:t>Nirula</w:t>
            </w:r>
            <w:proofErr w:type="spellEnd"/>
          </w:p>
        </w:tc>
        <w:tc>
          <w:tcPr>
            <w:tcW w:w="898" w:type="dxa"/>
          </w:tcPr>
          <w:p w14:paraId="187F7D16" w14:textId="483F869D" w:rsidR="001E6889" w:rsidRDefault="00E175C8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6DEE7E0B" w14:textId="481BFD7E" w:rsidR="001E6889" w:rsidRDefault="00E175C8" w:rsidP="003C70DD">
            <w:pPr>
              <w:pStyle w:val="HRRPBodyText"/>
            </w:pPr>
            <w:r>
              <w:t>GIZ</w:t>
            </w:r>
          </w:p>
        </w:tc>
        <w:tc>
          <w:tcPr>
            <w:tcW w:w="2444" w:type="dxa"/>
          </w:tcPr>
          <w:p w14:paraId="71667004" w14:textId="7F555298" w:rsidR="001E6889" w:rsidRDefault="0009217A" w:rsidP="003C70DD">
            <w:pPr>
              <w:pStyle w:val="HRRPBodyText"/>
            </w:pPr>
            <w:proofErr w:type="spellStart"/>
            <w:r>
              <w:t>DDRCO</w:t>
            </w:r>
            <w:proofErr w:type="spellEnd"/>
          </w:p>
        </w:tc>
        <w:tc>
          <w:tcPr>
            <w:tcW w:w="1898" w:type="dxa"/>
          </w:tcPr>
          <w:p w14:paraId="01E44BC2" w14:textId="074E9133" w:rsidR="001E6889" w:rsidRDefault="0009217A" w:rsidP="003C70DD">
            <w:pPr>
              <w:pStyle w:val="HRRPBodyText"/>
            </w:pPr>
            <w:r>
              <w:t>985208300</w:t>
            </w:r>
          </w:p>
        </w:tc>
        <w:tc>
          <w:tcPr>
            <w:tcW w:w="3419" w:type="dxa"/>
          </w:tcPr>
          <w:p w14:paraId="2E3B0029" w14:textId="6C250E4B" w:rsidR="001E6889" w:rsidRDefault="0009217A" w:rsidP="003C70DD">
            <w:pPr>
              <w:pStyle w:val="HRRPBodyText"/>
            </w:pPr>
            <w:proofErr w:type="spellStart"/>
            <w:r>
              <w:t>krishna.nirula@giz.de</w:t>
            </w:r>
            <w:proofErr w:type="spellEnd"/>
          </w:p>
        </w:tc>
      </w:tr>
      <w:tr w:rsidR="00207C9A" w14:paraId="1A35E0EF" w14:textId="77777777" w:rsidTr="004B36F5">
        <w:tc>
          <w:tcPr>
            <w:tcW w:w="572" w:type="dxa"/>
          </w:tcPr>
          <w:p w14:paraId="19453275" w14:textId="64A238FF" w:rsidR="001E6889" w:rsidRDefault="0009217A" w:rsidP="003C70DD">
            <w:pPr>
              <w:pStyle w:val="HRRPBodyText"/>
            </w:pPr>
            <w:r>
              <w:t>5</w:t>
            </w:r>
          </w:p>
        </w:tc>
        <w:tc>
          <w:tcPr>
            <w:tcW w:w="2618" w:type="dxa"/>
          </w:tcPr>
          <w:p w14:paraId="0EAD5FB0" w14:textId="3E718240" w:rsidR="001E6889" w:rsidRDefault="0009217A" w:rsidP="003C70DD">
            <w:pPr>
              <w:pStyle w:val="HRRPBodyText"/>
            </w:pPr>
            <w:proofErr w:type="spellStart"/>
            <w:r>
              <w:t>Madhu</w:t>
            </w:r>
            <w:proofErr w:type="spellEnd"/>
            <w:r>
              <w:t xml:space="preserve"> </w:t>
            </w:r>
            <w:proofErr w:type="spellStart"/>
            <w:r>
              <w:t>sudan</w:t>
            </w:r>
            <w:proofErr w:type="spellEnd"/>
            <w:r>
              <w:t xml:space="preserve"> Thapa</w:t>
            </w:r>
          </w:p>
        </w:tc>
        <w:tc>
          <w:tcPr>
            <w:tcW w:w="898" w:type="dxa"/>
          </w:tcPr>
          <w:p w14:paraId="2C3CAAB8" w14:textId="239EB582" w:rsidR="001E6889" w:rsidRDefault="0009217A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2E6E2F22" w14:textId="1AA5F10E" w:rsidR="001E6889" w:rsidRDefault="0009217A" w:rsidP="003C70DD">
            <w:pPr>
              <w:pStyle w:val="HRRPBodyText"/>
            </w:pPr>
            <w:r>
              <w:t>NRCS</w:t>
            </w:r>
          </w:p>
        </w:tc>
        <w:tc>
          <w:tcPr>
            <w:tcW w:w="2444" w:type="dxa"/>
          </w:tcPr>
          <w:p w14:paraId="54130078" w14:textId="6B1D5BBB" w:rsidR="001E6889" w:rsidRDefault="0009217A" w:rsidP="003C70DD">
            <w:pPr>
              <w:pStyle w:val="HRRPBodyText"/>
            </w:pPr>
            <w:r>
              <w:t>program Coordinator</w:t>
            </w:r>
          </w:p>
        </w:tc>
        <w:tc>
          <w:tcPr>
            <w:tcW w:w="1898" w:type="dxa"/>
          </w:tcPr>
          <w:p w14:paraId="7805E29E" w14:textId="6055173B" w:rsidR="001E6889" w:rsidRDefault="0009217A" w:rsidP="003C70DD">
            <w:pPr>
              <w:pStyle w:val="HRRPBodyText"/>
            </w:pPr>
            <w:r>
              <w:t>9841701531</w:t>
            </w:r>
          </w:p>
        </w:tc>
        <w:tc>
          <w:tcPr>
            <w:tcW w:w="3419" w:type="dxa"/>
          </w:tcPr>
          <w:p w14:paraId="14D3BE3D" w14:textId="05D9C6D3" w:rsidR="001E6889" w:rsidRDefault="004B36F5" w:rsidP="003C70DD">
            <w:pPr>
              <w:pStyle w:val="HRRPBodyText"/>
            </w:pPr>
            <w:proofErr w:type="spellStart"/>
            <w:r>
              <w:t>Madhu.thapa@nrcs.org</w:t>
            </w:r>
            <w:proofErr w:type="spellEnd"/>
          </w:p>
        </w:tc>
      </w:tr>
      <w:tr w:rsidR="00207C9A" w14:paraId="578F2F0A" w14:textId="77777777" w:rsidTr="004B36F5">
        <w:tc>
          <w:tcPr>
            <w:tcW w:w="572" w:type="dxa"/>
          </w:tcPr>
          <w:p w14:paraId="20030233" w14:textId="4D10712A" w:rsidR="001E6889" w:rsidRDefault="0009217A" w:rsidP="003C70DD">
            <w:pPr>
              <w:pStyle w:val="HRRPBodyText"/>
            </w:pPr>
            <w:r>
              <w:t>6</w:t>
            </w:r>
          </w:p>
        </w:tc>
        <w:tc>
          <w:tcPr>
            <w:tcW w:w="2618" w:type="dxa"/>
          </w:tcPr>
          <w:p w14:paraId="2E781C0B" w14:textId="0AD22CDB" w:rsidR="001E6889" w:rsidRDefault="0009217A" w:rsidP="003C70DD">
            <w:pPr>
              <w:pStyle w:val="HRRPBodyText"/>
            </w:pPr>
            <w:r>
              <w:t>Chandra Ale</w:t>
            </w:r>
          </w:p>
        </w:tc>
        <w:tc>
          <w:tcPr>
            <w:tcW w:w="898" w:type="dxa"/>
          </w:tcPr>
          <w:p w14:paraId="50D8B0B4" w14:textId="3C0F83CF" w:rsidR="001E6889" w:rsidRDefault="0009217A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23FFDA03" w14:textId="3A406328" w:rsidR="001E6889" w:rsidRDefault="0009217A" w:rsidP="003C70DD">
            <w:pPr>
              <w:pStyle w:val="HRRPBodyText"/>
            </w:pPr>
            <w:r>
              <w:t>GIZ</w:t>
            </w:r>
          </w:p>
        </w:tc>
        <w:tc>
          <w:tcPr>
            <w:tcW w:w="2444" w:type="dxa"/>
          </w:tcPr>
          <w:p w14:paraId="295B58CB" w14:textId="5328CFE5" w:rsidR="001E6889" w:rsidRDefault="0009217A" w:rsidP="003C70DD">
            <w:pPr>
              <w:pStyle w:val="HRRPBodyText"/>
            </w:pPr>
            <w:r>
              <w:t>District Coordinator</w:t>
            </w:r>
          </w:p>
        </w:tc>
        <w:tc>
          <w:tcPr>
            <w:tcW w:w="1898" w:type="dxa"/>
          </w:tcPr>
          <w:p w14:paraId="306A23F6" w14:textId="5FBC6047" w:rsidR="001E6889" w:rsidRDefault="0009217A" w:rsidP="003C70DD">
            <w:pPr>
              <w:pStyle w:val="HRRPBodyText"/>
            </w:pPr>
            <w:r>
              <w:t>9845580764</w:t>
            </w:r>
          </w:p>
        </w:tc>
        <w:tc>
          <w:tcPr>
            <w:tcW w:w="3419" w:type="dxa"/>
          </w:tcPr>
          <w:p w14:paraId="72F26164" w14:textId="5ECB884C" w:rsidR="001E6889" w:rsidRDefault="0009217A" w:rsidP="003C70DD">
            <w:pPr>
              <w:pStyle w:val="HRRPBodyText"/>
            </w:pPr>
            <w:proofErr w:type="spellStart"/>
            <w:r>
              <w:t>Chandra.magar@giz.de</w:t>
            </w:r>
            <w:proofErr w:type="spellEnd"/>
          </w:p>
        </w:tc>
      </w:tr>
      <w:tr w:rsidR="00207C9A" w14:paraId="4832B42F" w14:textId="77777777" w:rsidTr="004B36F5">
        <w:tc>
          <w:tcPr>
            <w:tcW w:w="572" w:type="dxa"/>
          </w:tcPr>
          <w:p w14:paraId="2B0C7A43" w14:textId="4138B99B" w:rsidR="001E6889" w:rsidRDefault="0009217A" w:rsidP="003C70DD">
            <w:pPr>
              <w:pStyle w:val="HRRPBodyText"/>
            </w:pPr>
            <w:r>
              <w:t>7</w:t>
            </w:r>
          </w:p>
        </w:tc>
        <w:tc>
          <w:tcPr>
            <w:tcW w:w="2618" w:type="dxa"/>
          </w:tcPr>
          <w:p w14:paraId="18BB17D6" w14:textId="38353BA9" w:rsidR="001E6889" w:rsidRDefault="0009217A" w:rsidP="003C70DD">
            <w:pPr>
              <w:pStyle w:val="HRRPBodyText"/>
            </w:pPr>
            <w:r>
              <w:t>Nisha Niraula</w:t>
            </w:r>
          </w:p>
        </w:tc>
        <w:tc>
          <w:tcPr>
            <w:tcW w:w="898" w:type="dxa"/>
          </w:tcPr>
          <w:p w14:paraId="5C8E28C2" w14:textId="6D3E9FC1" w:rsidR="001E6889" w:rsidRDefault="0009217A" w:rsidP="003C70DD">
            <w:pPr>
              <w:pStyle w:val="HRRPBodyText"/>
            </w:pPr>
            <w:r>
              <w:t>Female</w:t>
            </w:r>
          </w:p>
        </w:tc>
        <w:tc>
          <w:tcPr>
            <w:tcW w:w="2138" w:type="dxa"/>
          </w:tcPr>
          <w:p w14:paraId="54BE8746" w14:textId="16839565" w:rsidR="001E6889" w:rsidRDefault="0009217A" w:rsidP="003C70DD">
            <w:pPr>
              <w:pStyle w:val="HRRPBodyText"/>
            </w:pPr>
            <w:r>
              <w:t>PIN</w:t>
            </w:r>
          </w:p>
        </w:tc>
        <w:tc>
          <w:tcPr>
            <w:tcW w:w="2444" w:type="dxa"/>
          </w:tcPr>
          <w:p w14:paraId="2C585861" w14:textId="5106F4EB" w:rsidR="001E6889" w:rsidRDefault="0009217A" w:rsidP="003C70DD">
            <w:pPr>
              <w:pStyle w:val="HRRPBodyText"/>
            </w:pPr>
            <w:r>
              <w:t>project Coordinator</w:t>
            </w:r>
          </w:p>
        </w:tc>
        <w:tc>
          <w:tcPr>
            <w:tcW w:w="1898" w:type="dxa"/>
          </w:tcPr>
          <w:p w14:paraId="544353CF" w14:textId="12EEC22D" w:rsidR="001E6889" w:rsidRDefault="0009217A" w:rsidP="003C70DD">
            <w:pPr>
              <w:pStyle w:val="HRRPBodyText"/>
            </w:pPr>
            <w:r>
              <w:t>9849671774</w:t>
            </w:r>
          </w:p>
        </w:tc>
        <w:tc>
          <w:tcPr>
            <w:tcW w:w="3419" w:type="dxa"/>
          </w:tcPr>
          <w:p w14:paraId="35F30C7C" w14:textId="5BC96A97" w:rsidR="001E6889" w:rsidRDefault="0009217A" w:rsidP="003C70DD">
            <w:pPr>
              <w:pStyle w:val="HRRPBodyText"/>
            </w:pPr>
            <w:proofErr w:type="spellStart"/>
            <w:r>
              <w:t>Nisha.niraula@peopleinneed.cz</w:t>
            </w:r>
            <w:proofErr w:type="spellEnd"/>
          </w:p>
        </w:tc>
      </w:tr>
      <w:tr w:rsidR="00207C9A" w14:paraId="3C93B67D" w14:textId="77777777" w:rsidTr="004B36F5">
        <w:tc>
          <w:tcPr>
            <w:tcW w:w="572" w:type="dxa"/>
          </w:tcPr>
          <w:p w14:paraId="732627F8" w14:textId="590B15B8" w:rsidR="00E175C8" w:rsidRDefault="0009217A" w:rsidP="003C70DD">
            <w:pPr>
              <w:pStyle w:val="HRRPBodyText"/>
            </w:pPr>
            <w:r>
              <w:t>8</w:t>
            </w:r>
          </w:p>
        </w:tc>
        <w:tc>
          <w:tcPr>
            <w:tcW w:w="2618" w:type="dxa"/>
          </w:tcPr>
          <w:p w14:paraId="19D8415E" w14:textId="194D1F25" w:rsidR="00E175C8" w:rsidRDefault="0009217A" w:rsidP="003C70DD">
            <w:pPr>
              <w:pStyle w:val="HRRPBodyText"/>
            </w:pPr>
            <w:proofErr w:type="spellStart"/>
            <w:r>
              <w:t>Grishma</w:t>
            </w:r>
            <w:proofErr w:type="spellEnd"/>
            <w:r>
              <w:t xml:space="preserve"> Shrestha</w:t>
            </w:r>
          </w:p>
        </w:tc>
        <w:tc>
          <w:tcPr>
            <w:tcW w:w="898" w:type="dxa"/>
          </w:tcPr>
          <w:p w14:paraId="185078C2" w14:textId="3EB0861D" w:rsidR="00E175C8" w:rsidRDefault="0009217A" w:rsidP="003C70DD">
            <w:pPr>
              <w:pStyle w:val="HRRPBodyText"/>
            </w:pPr>
            <w:r>
              <w:t>Female</w:t>
            </w:r>
          </w:p>
        </w:tc>
        <w:tc>
          <w:tcPr>
            <w:tcW w:w="2138" w:type="dxa"/>
          </w:tcPr>
          <w:p w14:paraId="62357A80" w14:textId="1515DECE" w:rsidR="00E175C8" w:rsidRDefault="0009217A" w:rsidP="003C70DD">
            <w:pPr>
              <w:pStyle w:val="HRRPBodyText"/>
            </w:pPr>
            <w:r>
              <w:t>PIN</w:t>
            </w:r>
          </w:p>
        </w:tc>
        <w:tc>
          <w:tcPr>
            <w:tcW w:w="2444" w:type="dxa"/>
          </w:tcPr>
          <w:p w14:paraId="38A95A0A" w14:textId="03113744" w:rsidR="00E175C8" w:rsidRDefault="0009217A" w:rsidP="003C70DD">
            <w:pPr>
              <w:pStyle w:val="HRRPBodyText"/>
            </w:pPr>
            <w:r>
              <w:t xml:space="preserve">project Officer </w:t>
            </w:r>
          </w:p>
        </w:tc>
        <w:tc>
          <w:tcPr>
            <w:tcW w:w="1898" w:type="dxa"/>
          </w:tcPr>
          <w:p w14:paraId="53F00DCB" w14:textId="4681E88B" w:rsidR="00E175C8" w:rsidRDefault="0009217A" w:rsidP="003C70DD">
            <w:pPr>
              <w:pStyle w:val="HRRPBodyText"/>
            </w:pPr>
            <w:r>
              <w:t>9818154831</w:t>
            </w:r>
          </w:p>
        </w:tc>
        <w:tc>
          <w:tcPr>
            <w:tcW w:w="3419" w:type="dxa"/>
          </w:tcPr>
          <w:p w14:paraId="3B4E0E9F" w14:textId="55458953" w:rsidR="00E175C8" w:rsidRDefault="0009217A" w:rsidP="003C70DD">
            <w:pPr>
              <w:pStyle w:val="HRRPBodyText"/>
            </w:pPr>
            <w:proofErr w:type="spellStart"/>
            <w:r>
              <w:t>grishma.shrestha@peopleinneed.cz</w:t>
            </w:r>
            <w:proofErr w:type="spellEnd"/>
          </w:p>
        </w:tc>
      </w:tr>
      <w:tr w:rsidR="00207C9A" w14:paraId="330BA1A8" w14:textId="77777777" w:rsidTr="004B36F5">
        <w:tc>
          <w:tcPr>
            <w:tcW w:w="572" w:type="dxa"/>
          </w:tcPr>
          <w:p w14:paraId="09CCB341" w14:textId="67B22924" w:rsidR="00E175C8" w:rsidRDefault="0009217A" w:rsidP="003C70DD">
            <w:pPr>
              <w:pStyle w:val="HRRPBodyText"/>
            </w:pPr>
            <w:r>
              <w:t>9</w:t>
            </w:r>
          </w:p>
        </w:tc>
        <w:tc>
          <w:tcPr>
            <w:tcW w:w="2618" w:type="dxa"/>
          </w:tcPr>
          <w:p w14:paraId="0D056FED" w14:textId="1D978423" w:rsidR="00E175C8" w:rsidRDefault="004B36F5" w:rsidP="003C70DD">
            <w:pPr>
              <w:pStyle w:val="HRRPBodyText"/>
            </w:pPr>
            <w:r>
              <w:t xml:space="preserve">Madan </w:t>
            </w:r>
            <w:proofErr w:type="spellStart"/>
            <w:r>
              <w:t>pokhrel</w:t>
            </w:r>
            <w:proofErr w:type="spellEnd"/>
          </w:p>
        </w:tc>
        <w:tc>
          <w:tcPr>
            <w:tcW w:w="898" w:type="dxa"/>
          </w:tcPr>
          <w:p w14:paraId="24A38A20" w14:textId="58B4F6E6" w:rsidR="00E175C8" w:rsidRDefault="004B36F5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30F6BBDA" w14:textId="3170BAA2" w:rsidR="00E175C8" w:rsidRDefault="004B36F5" w:rsidP="003C70DD">
            <w:pPr>
              <w:pStyle w:val="HRRPBodyText"/>
            </w:pPr>
            <w:proofErr w:type="spellStart"/>
            <w:r>
              <w:t>ASF</w:t>
            </w:r>
            <w:proofErr w:type="spellEnd"/>
            <w:r>
              <w:t xml:space="preserve"> /</w:t>
            </w:r>
            <w:proofErr w:type="spellStart"/>
            <w:r>
              <w:t>Pourakhi</w:t>
            </w:r>
            <w:proofErr w:type="spellEnd"/>
            <w:r>
              <w:t xml:space="preserve"> </w:t>
            </w:r>
          </w:p>
        </w:tc>
        <w:tc>
          <w:tcPr>
            <w:tcW w:w="2444" w:type="dxa"/>
          </w:tcPr>
          <w:p w14:paraId="049165F4" w14:textId="4CB4B3F7" w:rsidR="00E175C8" w:rsidRDefault="004B36F5" w:rsidP="003C70DD">
            <w:pPr>
              <w:pStyle w:val="HRRPBodyText"/>
            </w:pPr>
            <w:r>
              <w:t>Engineer</w:t>
            </w:r>
          </w:p>
        </w:tc>
        <w:tc>
          <w:tcPr>
            <w:tcW w:w="1898" w:type="dxa"/>
          </w:tcPr>
          <w:p w14:paraId="5900E741" w14:textId="4B68DFC6" w:rsidR="00E175C8" w:rsidRDefault="004B36F5" w:rsidP="003C70DD">
            <w:pPr>
              <w:pStyle w:val="HRRPBodyText"/>
            </w:pPr>
            <w:r>
              <w:t>9801115704</w:t>
            </w:r>
          </w:p>
        </w:tc>
        <w:tc>
          <w:tcPr>
            <w:tcW w:w="3419" w:type="dxa"/>
          </w:tcPr>
          <w:p w14:paraId="12B48980" w14:textId="115D8EFE" w:rsidR="00E175C8" w:rsidRDefault="004B36F5" w:rsidP="003C70DD">
            <w:pPr>
              <w:pStyle w:val="HRRPBodyText"/>
            </w:pPr>
            <w:proofErr w:type="spellStart"/>
            <w:r>
              <w:t>madanpokhrel83@gmail.com</w:t>
            </w:r>
            <w:proofErr w:type="spellEnd"/>
          </w:p>
        </w:tc>
      </w:tr>
      <w:tr w:rsidR="00207C9A" w14:paraId="5CAE660B" w14:textId="77777777" w:rsidTr="004B36F5">
        <w:tc>
          <w:tcPr>
            <w:tcW w:w="572" w:type="dxa"/>
          </w:tcPr>
          <w:p w14:paraId="60457FAC" w14:textId="0EAD4214" w:rsidR="00E175C8" w:rsidRDefault="004B36F5" w:rsidP="003C70DD">
            <w:pPr>
              <w:pStyle w:val="HRRPBodyText"/>
            </w:pPr>
            <w:r>
              <w:t>10</w:t>
            </w:r>
          </w:p>
        </w:tc>
        <w:tc>
          <w:tcPr>
            <w:tcW w:w="2618" w:type="dxa"/>
          </w:tcPr>
          <w:p w14:paraId="653FDAED" w14:textId="27CCC04D" w:rsidR="00E175C8" w:rsidRDefault="004B36F5" w:rsidP="003C70DD">
            <w:pPr>
              <w:pStyle w:val="HRRPBodyText"/>
            </w:pPr>
            <w:r>
              <w:t>Bishwash Nepal</w:t>
            </w:r>
          </w:p>
        </w:tc>
        <w:tc>
          <w:tcPr>
            <w:tcW w:w="898" w:type="dxa"/>
          </w:tcPr>
          <w:p w14:paraId="5DBE9016" w14:textId="74FA04F0" w:rsidR="00E175C8" w:rsidRDefault="004B36F5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72AA7B99" w14:textId="369C6984" w:rsidR="00E175C8" w:rsidRDefault="004B36F5" w:rsidP="003C70DD">
            <w:pPr>
              <w:pStyle w:val="HRRPBodyText"/>
            </w:pPr>
            <w:proofErr w:type="spellStart"/>
            <w:r>
              <w:t>CSRC</w:t>
            </w:r>
            <w:proofErr w:type="spellEnd"/>
          </w:p>
        </w:tc>
        <w:tc>
          <w:tcPr>
            <w:tcW w:w="2444" w:type="dxa"/>
          </w:tcPr>
          <w:p w14:paraId="11549419" w14:textId="2988D062" w:rsidR="00E175C8" w:rsidRDefault="004B36F5" w:rsidP="003C70DD">
            <w:pPr>
              <w:pStyle w:val="HRRPBodyText"/>
            </w:pPr>
            <w:r>
              <w:t xml:space="preserve">District </w:t>
            </w:r>
            <w:proofErr w:type="spellStart"/>
            <w:r>
              <w:t>Advocary</w:t>
            </w:r>
            <w:proofErr w:type="spellEnd"/>
            <w:r>
              <w:t xml:space="preserve"> coordinator</w:t>
            </w:r>
          </w:p>
        </w:tc>
        <w:tc>
          <w:tcPr>
            <w:tcW w:w="1898" w:type="dxa"/>
          </w:tcPr>
          <w:p w14:paraId="74C22BC4" w14:textId="00AF1ADE" w:rsidR="00E175C8" w:rsidRDefault="004B36F5" w:rsidP="003C70DD">
            <w:pPr>
              <w:pStyle w:val="HRRPBodyText"/>
            </w:pPr>
            <w:r>
              <w:t>9851241866</w:t>
            </w:r>
          </w:p>
        </w:tc>
        <w:tc>
          <w:tcPr>
            <w:tcW w:w="3419" w:type="dxa"/>
          </w:tcPr>
          <w:p w14:paraId="5815F03E" w14:textId="58A67344" w:rsidR="00E175C8" w:rsidRDefault="004B36F5" w:rsidP="003C70DD">
            <w:pPr>
              <w:pStyle w:val="HRRPBodyText"/>
            </w:pPr>
            <w:proofErr w:type="spellStart"/>
            <w:r>
              <w:t>biswash@csrcnepal.org</w:t>
            </w:r>
            <w:proofErr w:type="spellEnd"/>
          </w:p>
        </w:tc>
      </w:tr>
      <w:tr w:rsidR="00207C9A" w14:paraId="3861F6FB" w14:textId="77777777" w:rsidTr="004B36F5">
        <w:tc>
          <w:tcPr>
            <w:tcW w:w="572" w:type="dxa"/>
          </w:tcPr>
          <w:p w14:paraId="298DA6F0" w14:textId="04A0CF86" w:rsidR="00E175C8" w:rsidRDefault="004B36F5" w:rsidP="003C70DD">
            <w:pPr>
              <w:pStyle w:val="HRRPBodyText"/>
            </w:pPr>
            <w:r>
              <w:t>11</w:t>
            </w:r>
          </w:p>
        </w:tc>
        <w:tc>
          <w:tcPr>
            <w:tcW w:w="2618" w:type="dxa"/>
          </w:tcPr>
          <w:p w14:paraId="3A4A1117" w14:textId="28460220" w:rsidR="00E175C8" w:rsidRDefault="004B36F5" w:rsidP="003C70DD">
            <w:pPr>
              <w:pStyle w:val="HRRPBodyText"/>
            </w:pPr>
            <w:proofErr w:type="spellStart"/>
            <w:r>
              <w:t>Pushpa</w:t>
            </w:r>
            <w:proofErr w:type="spellEnd"/>
            <w:r>
              <w:t xml:space="preserve"> </w:t>
            </w:r>
            <w:proofErr w:type="spellStart"/>
            <w:r>
              <w:t>Gurung</w:t>
            </w:r>
            <w:proofErr w:type="spellEnd"/>
          </w:p>
        </w:tc>
        <w:tc>
          <w:tcPr>
            <w:tcW w:w="898" w:type="dxa"/>
          </w:tcPr>
          <w:p w14:paraId="467E7945" w14:textId="509EF3C7" w:rsidR="00E175C8" w:rsidRDefault="004B36F5" w:rsidP="003C70DD">
            <w:pPr>
              <w:pStyle w:val="HRRPBodyText"/>
            </w:pPr>
            <w:r>
              <w:t>Female</w:t>
            </w:r>
          </w:p>
        </w:tc>
        <w:tc>
          <w:tcPr>
            <w:tcW w:w="2138" w:type="dxa"/>
          </w:tcPr>
          <w:p w14:paraId="7CFF24B4" w14:textId="599FBF1C" w:rsidR="00E175C8" w:rsidRDefault="004B36F5" w:rsidP="003C70DD">
            <w:pPr>
              <w:pStyle w:val="HRRPBodyText"/>
            </w:pPr>
            <w:r>
              <w:t>PIN</w:t>
            </w:r>
          </w:p>
        </w:tc>
        <w:tc>
          <w:tcPr>
            <w:tcW w:w="2444" w:type="dxa"/>
          </w:tcPr>
          <w:p w14:paraId="63300905" w14:textId="7CFAFF6B" w:rsidR="00E175C8" w:rsidRDefault="004B36F5" w:rsidP="003C70DD">
            <w:pPr>
              <w:pStyle w:val="HRRPBodyText"/>
            </w:pPr>
            <w:r>
              <w:t>Project Officer</w:t>
            </w:r>
          </w:p>
        </w:tc>
        <w:tc>
          <w:tcPr>
            <w:tcW w:w="1898" w:type="dxa"/>
          </w:tcPr>
          <w:p w14:paraId="44D6F9EE" w14:textId="4425A747" w:rsidR="00E175C8" w:rsidRDefault="004B36F5" w:rsidP="003C70DD">
            <w:pPr>
              <w:pStyle w:val="HRRPBodyText"/>
            </w:pPr>
            <w:r>
              <w:t>9860416979</w:t>
            </w:r>
          </w:p>
        </w:tc>
        <w:tc>
          <w:tcPr>
            <w:tcW w:w="3419" w:type="dxa"/>
          </w:tcPr>
          <w:p w14:paraId="063EF5A2" w14:textId="738F2EEC" w:rsidR="00E175C8" w:rsidRDefault="004B36F5" w:rsidP="003C70DD">
            <w:pPr>
              <w:pStyle w:val="HRRPBodyText"/>
            </w:pPr>
            <w:proofErr w:type="spellStart"/>
            <w:r>
              <w:t>pushpa.gurung@peopleinneed.cz</w:t>
            </w:r>
            <w:proofErr w:type="spellEnd"/>
          </w:p>
        </w:tc>
      </w:tr>
      <w:tr w:rsidR="00207C9A" w14:paraId="16E0A3FB" w14:textId="77777777" w:rsidTr="004B36F5">
        <w:tc>
          <w:tcPr>
            <w:tcW w:w="572" w:type="dxa"/>
          </w:tcPr>
          <w:p w14:paraId="214CDEB1" w14:textId="570815A9" w:rsidR="00E175C8" w:rsidRDefault="004B36F5" w:rsidP="003C70DD">
            <w:pPr>
              <w:pStyle w:val="HRRPBodyText"/>
            </w:pPr>
            <w:r>
              <w:t>12</w:t>
            </w:r>
          </w:p>
        </w:tc>
        <w:tc>
          <w:tcPr>
            <w:tcW w:w="2618" w:type="dxa"/>
          </w:tcPr>
          <w:p w14:paraId="1D07E82C" w14:textId="6C33CD08" w:rsidR="00E175C8" w:rsidRDefault="004B36F5" w:rsidP="003C70DD">
            <w:pPr>
              <w:pStyle w:val="HRRPBodyText"/>
            </w:pPr>
            <w:r>
              <w:t xml:space="preserve">Saran Singh </w:t>
            </w:r>
            <w:proofErr w:type="spellStart"/>
            <w:r>
              <w:t>Gurung</w:t>
            </w:r>
            <w:proofErr w:type="spellEnd"/>
          </w:p>
        </w:tc>
        <w:tc>
          <w:tcPr>
            <w:tcW w:w="898" w:type="dxa"/>
          </w:tcPr>
          <w:p w14:paraId="5362987B" w14:textId="1A4DA78A" w:rsidR="00E175C8" w:rsidRDefault="004B36F5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08807EE1" w14:textId="302127E2" w:rsidR="00E175C8" w:rsidRDefault="004B36F5" w:rsidP="003C70DD">
            <w:pPr>
              <w:pStyle w:val="HRRPBodyText"/>
            </w:pPr>
            <w:proofErr w:type="spellStart"/>
            <w:r>
              <w:t>Pourakhi</w:t>
            </w:r>
            <w:proofErr w:type="spellEnd"/>
            <w:r>
              <w:t xml:space="preserve"> Nepal /</w:t>
            </w:r>
            <w:proofErr w:type="spellStart"/>
            <w:r>
              <w:t>ASF</w:t>
            </w:r>
            <w:proofErr w:type="spellEnd"/>
          </w:p>
        </w:tc>
        <w:tc>
          <w:tcPr>
            <w:tcW w:w="2444" w:type="dxa"/>
          </w:tcPr>
          <w:p w14:paraId="44902932" w14:textId="0303DF46" w:rsidR="00E175C8" w:rsidRDefault="004B36F5" w:rsidP="003C70DD">
            <w:pPr>
              <w:pStyle w:val="HRRPBodyText"/>
            </w:pPr>
            <w:r>
              <w:t>Project officer</w:t>
            </w:r>
          </w:p>
        </w:tc>
        <w:tc>
          <w:tcPr>
            <w:tcW w:w="1898" w:type="dxa"/>
          </w:tcPr>
          <w:p w14:paraId="69894A7D" w14:textId="46992F8F" w:rsidR="00E175C8" w:rsidRDefault="004B36F5" w:rsidP="003C70DD">
            <w:pPr>
              <w:pStyle w:val="HRRPBodyText"/>
            </w:pPr>
            <w:r>
              <w:t>9801115691</w:t>
            </w:r>
          </w:p>
        </w:tc>
        <w:tc>
          <w:tcPr>
            <w:tcW w:w="3419" w:type="dxa"/>
          </w:tcPr>
          <w:p w14:paraId="52FB89C1" w14:textId="7DC26474" w:rsidR="00E175C8" w:rsidRDefault="004B36F5" w:rsidP="003C70DD">
            <w:pPr>
              <w:pStyle w:val="HRRPBodyText"/>
            </w:pPr>
            <w:proofErr w:type="spellStart"/>
            <w:r>
              <w:t>saran2000grg@gmail.com</w:t>
            </w:r>
            <w:proofErr w:type="spellEnd"/>
          </w:p>
        </w:tc>
      </w:tr>
      <w:tr w:rsidR="00207C9A" w14:paraId="6DD4288D" w14:textId="77777777" w:rsidTr="004B36F5">
        <w:tc>
          <w:tcPr>
            <w:tcW w:w="572" w:type="dxa"/>
          </w:tcPr>
          <w:p w14:paraId="42FF991E" w14:textId="2594AF60" w:rsidR="00E175C8" w:rsidRDefault="004B36F5" w:rsidP="003C70DD">
            <w:pPr>
              <w:pStyle w:val="HRRPBodyText"/>
            </w:pPr>
            <w:r>
              <w:t>13</w:t>
            </w:r>
          </w:p>
        </w:tc>
        <w:tc>
          <w:tcPr>
            <w:tcW w:w="2618" w:type="dxa"/>
          </w:tcPr>
          <w:p w14:paraId="62A1F1EF" w14:textId="5418CBD1" w:rsidR="00E175C8" w:rsidRDefault="004B36F5" w:rsidP="003C70DD">
            <w:pPr>
              <w:pStyle w:val="HRRPBodyText"/>
            </w:pPr>
            <w:proofErr w:type="spellStart"/>
            <w:r>
              <w:t>Pawan</w:t>
            </w:r>
            <w:proofErr w:type="spellEnd"/>
            <w:r>
              <w:t xml:space="preserve"> Rana Magar</w:t>
            </w:r>
          </w:p>
        </w:tc>
        <w:tc>
          <w:tcPr>
            <w:tcW w:w="898" w:type="dxa"/>
          </w:tcPr>
          <w:p w14:paraId="79CB3616" w14:textId="6426C540" w:rsidR="00E175C8" w:rsidRDefault="004B36F5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03E6E926" w14:textId="76226F7C" w:rsidR="00E175C8" w:rsidRDefault="004B36F5" w:rsidP="003C70DD">
            <w:pPr>
              <w:pStyle w:val="HRRPBodyText"/>
            </w:pPr>
            <w:proofErr w:type="spellStart"/>
            <w:r>
              <w:t>UNRCO</w:t>
            </w:r>
            <w:proofErr w:type="spellEnd"/>
          </w:p>
        </w:tc>
        <w:tc>
          <w:tcPr>
            <w:tcW w:w="2444" w:type="dxa"/>
          </w:tcPr>
          <w:p w14:paraId="4C8B13B9" w14:textId="221BF1EB" w:rsidR="00E175C8" w:rsidRDefault="004B36F5" w:rsidP="003C70DD">
            <w:pPr>
              <w:pStyle w:val="HRRPBodyText"/>
            </w:pPr>
            <w:r>
              <w:t>RCA</w:t>
            </w:r>
          </w:p>
        </w:tc>
        <w:tc>
          <w:tcPr>
            <w:tcW w:w="1898" w:type="dxa"/>
          </w:tcPr>
          <w:p w14:paraId="0E806D89" w14:textId="3E6A26E1" w:rsidR="00E175C8" w:rsidRDefault="004B36F5" w:rsidP="003C70DD">
            <w:pPr>
              <w:pStyle w:val="HRRPBodyText"/>
            </w:pPr>
            <w:r>
              <w:t>9840103996</w:t>
            </w:r>
          </w:p>
        </w:tc>
        <w:tc>
          <w:tcPr>
            <w:tcW w:w="3419" w:type="dxa"/>
          </w:tcPr>
          <w:p w14:paraId="6FF6E5A0" w14:textId="0178095C" w:rsidR="00E175C8" w:rsidRDefault="00207C9A" w:rsidP="003C70DD">
            <w:pPr>
              <w:pStyle w:val="HRRPBodyText"/>
            </w:pPr>
            <w:proofErr w:type="spellStart"/>
            <w:r>
              <w:t>pwan.magar@gmail.com</w:t>
            </w:r>
            <w:proofErr w:type="spellEnd"/>
          </w:p>
        </w:tc>
      </w:tr>
      <w:tr w:rsidR="00207C9A" w14:paraId="156A0AA5" w14:textId="77777777" w:rsidTr="004B36F5">
        <w:tc>
          <w:tcPr>
            <w:tcW w:w="572" w:type="dxa"/>
          </w:tcPr>
          <w:p w14:paraId="7F24AC1E" w14:textId="750BBE4C" w:rsidR="00E175C8" w:rsidRDefault="00207C9A" w:rsidP="003C70DD">
            <w:pPr>
              <w:pStyle w:val="HRRPBodyText"/>
            </w:pPr>
            <w:r>
              <w:t>14</w:t>
            </w:r>
          </w:p>
        </w:tc>
        <w:tc>
          <w:tcPr>
            <w:tcW w:w="2618" w:type="dxa"/>
          </w:tcPr>
          <w:p w14:paraId="3CEC07B0" w14:textId="5E906C6F" w:rsidR="00E175C8" w:rsidRDefault="00207C9A" w:rsidP="003C70DD">
            <w:pPr>
              <w:pStyle w:val="HRRPBodyText"/>
            </w:pPr>
            <w:r>
              <w:t xml:space="preserve">Kami </w:t>
            </w:r>
            <w:proofErr w:type="spellStart"/>
            <w:r>
              <w:t>Dindup</w:t>
            </w:r>
            <w:proofErr w:type="spellEnd"/>
          </w:p>
        </w:tc>
        <w:tc>
          <w:tcPr>
            <w:tcW w:w="898" w:type="dxa"/>
          </w:tcPr>
          <w:p w14:paraId="45EFD077" w14:textId="659CC93F" w:rsidR="00E175C8" w:rsidRDefault="00207C9A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1C1D43CB" w14:textId="4AE15771" w:rsidR="00E175C8" w:rsidRDefault="00207C9A" w:rsidP="003C70DD">
            <w:pPr>
              <w:pStyle w:val="HRRPBodyText"/>
            </w:pPr>
            <w:proofErr w:type="spellStart"/>
            <w:r>
              <w:t>CSEB</w:t>
            </w:r>
            <w:proofErr w:type="spellEnd"/>
          </w:p>
        </w:tc>
        <w:tc>
          <w:tcPr>
            <w:tcW w:w="2444" w:type="dxa"/>
          </w:tcPr>
          <w:p w14:paraId="29BE7F11" w14:textId="77777777" w:rsidR="00E175C8" w:rsidRDefault="00E175C8" w:rsidP="003C70DD">
            <w:pPr>
              <w:pStyle w:val="HRRPBodyText"/>
            </w:pPr>
          </w:p>
        </w:tc>
        <w:tc>
          <w:tcPr>
            <w:tcW w:w="1898" w:type="dxa"/>
          </w:tcPr>
          <w:p w14:paraId="0C1D6B1F" w14:textId="41E476EC" w:rsidR="00E175C8" w:rsidRDefault="00207C9A" w:rsidP="003C70DD">
            <w:pPr>
              <w:pStyle w:val="HRRPBodyText"/>
            </w:pPr>
            <w:r>
              <w:t>9843053539</w:t>
            </w:r>
          </w:p>
        </w:tc>
        <w:tc>
          <w:tcPr>
            <w:tcW w:w="3419" w:type="dxa"/>
          </w:tcPr>
          <w:p w14:paraId="5FA343B9" w14:textId="77777777" w:rsidR="00E175C8" w:rsidRDefault="00E175C8" w:rsidP="003C70DD">
            <w:pPr>
              <w:pStyle w:val="HRRPBodyText"/>
            </w:pPr>
          </w:p>
        </w:tc>
      </w:tr>
      <w:tr w:rsidR="00207C9A" w14:paraId="4ABEAC34" w14:textId="77777777" w:rsidTr="004B36F5">
        <w:tc>
          <w:tcPr>
            <w:tcW w:w="572" w:type="dxa"/>
          </w:tcPr>
          <w:p w14:paraId="7B279006" w14:textId="74B312A6" w:rsidR="00E175C8" w:rsidRDefault="00207C9A" w:rsidP="003C70DD">
            <w:pPr>
              <w:pStyle w:val="HRRPBodyText"/>
            </w:pPr>
            <w:r>
              <w:t>15</w:t>
            </w:r>
          </w:p>
        </w:tc>
        <w:tc>
          <w:tcPr>
            <w:tcW w:w="2618" w:type="dxa"/>
          </w:tcPr>
          <w:p w14:paraId="37CD2F57" w14:textId="14DF5F1F" w:rsidR="00E175C8" w:rsidRDefault="00207C9A" w:rsidP="003C70DD">
            <w:pPr>
              <w:pStyle w:val="HRRPBodyText"/>
            </w:pPr>
            <w:r>
              <w:t>Ramesh tamang</w:t>
            </w:r>
          </w:p>
        </w:tc>
        <w:tc>
          <w:tcPr>
            <w:tcW w:w="898" w:type="dxa"/>
          </w:tcPr>
          <w:p w14:paraId="559DEB81" w14:textId="5850E2A1" w:rsidR="00E175C8" w:rsidRDefault="00207C9A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266097F8" w14:textId="3213276F" w:rsidR="00E175C8" w:rsidRDefault="00207C9A" w:rsidP="003C70DD">
            <w:pPr>
              <w:pStyle w:val="HRRPBodyText"/>
            </w:pPr>
            <w:r>
              <w:t>OM -Nepal</w:t>
            </w:r>
          </w:p>
        </w:tc>
        <w:tc>
          <w:tcPr>
            <w:tcW w:w="2444" w:type="dxa"/>
          </w:tcPr>
          <w:p w14:paraId="62B2D258" w14:textId="23DCAB36" w:rsidR="00E175C8" w:rsidRDefault="00207C9A" w:rsidP="003C70DD">
            <w:pPr>
              <w:pStyle w:val="HRRPBodyText"/>
            </w:pPr>
            <w:r>
              <w:t>DSC</w:t>
            </w:r>
          </w:p>
        </w:tc>
        <w:tc>
          <w:tcPr>
            <w:tcW w:w="1898" w:type="dxa"/>
          </w:tcPr>
          <w:p w14:paraId="013C5E3A" w14:textId="63A100F2" w:rsidR="00E175C8" w:rsidRDefault="00207C9A" w:rsidP="003C70DD">
            <w:pPr>
              <w:pStyle w:val="HRRPBodyText"/>
            </w:pPr>
            <w:r>
              <w:t>9860235556</w:t>
            </w:r>
          </w:p>
        </w:tc>
        <w:tc>
          <w:tcPr>
            <w:tcW w:w="3419" w:type="dxa"/>
          </w:tcPr>
          <w:p w14:paraId="03F78BE6" w14:textId="32AE24F3" w:rsidR="00E175C8" w:rsidRDefault="00207C9A" w:rsidP="003C70DD">
            <w:pPr>
              <w:pStyle w:val="HRRPBodyText"/>
            </w:pPr>
            <w:proofErr w:type="spellStart"/>
            <w:r>
              <w:t>tamang.rameshdhunche@gmail.com</w:t>
            </w:r>
            <w:proofErr w:type="spellEnd"/>
          </w:p>
        </w:tc>
      </w:tr>
      <w:tr w:rsidR="00207C9A" w14:paraId="72642C87" w14:textId="77777777" w:rsidTr="004B36F5">
        <w:tc>
          <w:tcPr>
            <w:tcW w:w="572" w:type="dxa"/>
          </w:tcPr>
          <w:p w14:paraId="0FE12E54" w14:textId="5DCC3A5E" w:rsidR="00E175C8" w:rsidRDefault="00207C9A" w:rsidP="003C70DD">
            <w:pPr>
              <w:pStyle w:val="HRRPBodyText"/>
            </w:pPr>
            <w:r>
              <w:t>16</w:t>
            </w:r>
          </w:p>
        </w:tc>
        <w:tc>
          <w:tcPr>
            <w:tcW w:w="2618" w:type="dxa"/>
          </w:tcPr>
          <w:p w14:paraId="4CBB022A" w14:textId="7EE81BE9" w:rsidR="00E175C8" w:rsidRDefault="00207C9A" w:rsidP="003C70DD">
            <w:pPr>
              <w:pStyle w:val="HRRPBodyText"/>
            </w:pPr>
            <w:r>
              <w:t>Samuel Limbu</w:t>
            </w:r>
          </w:p>
        </w:tc>
        <w:tc>
          <w:tcPr>
            <w:tcW w:w="898" w:type="dxa"/>
          </w:tcPr>
          <w:p w14:paraId="3D4EE132" w14:textId="2983ABD6" w:rsidR="00E175C8" w:rsidRDefault="00207C9A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16221023" w14:textId="3B6403B0" w:rsidR="00E175C8" w:rsidRDefault="00207C9A" w:rsidP="003C70DD">
            <w:pPr>
              <w:pStyle w:val="HRRPBodyText"/>
            </w:pPr>
            <w:r>
              <w:t>Om-Nepal</w:t>
            </w:r>
          </w:p>
        </w:tc>
        <w:tc>
          <w:tcPr>
            <w:tcW w:w="2444" w:type="dxa"/>
          </w:tcPr>
          <w:p w14:paraId="33D1C171" w14:textId="77777777" w:rsidR="00E175C8" w:rsidRDefault="00E175C8" w:rsidP="003C70DD">
            <w:pPr>
              <w:pStyle w:val="HRRPBodyText"/>
            </w:pPr>
          </w:p>
        </w:tc>
        <w:tc>
          <w:tcPr>
            <w:tcW w:w="1898" w:type="dxa"/>
          </w:tcPr>
          <w:p w14:paraId="10F6E4C5" w14:textId="06EE53B4" w:rsidR="00E175C8" w:rsidRDefault="00207C9A" w:rsidP="003C70DD">
            <w:pPr>
              <w:pStyle w:val="HRRPBodyText"/>
            </w:pPr>
            <w:r>
              <w:t>9813201093</w:t>
            </w:r>
          </w:p>
        </w:tc>
        <w:tc>
          <w:tcPr>
            <w:tcW w:w="3419" w:type="dxa"/>
          </w:tcPr>
          <w:p w14:paraId="6AB30F70" w14:textId="77777777" w:rsidR="00E175C8" w:rsidRDefault="00E175C8" w:rsidP="003C70DD">
            <w:pPr>
              <w:pStyle w:val="HRRPBodyText"/>
            </w:pPr>
          </w:p>
        </w:tc>
      </w:tr>
      <w:tr w:rsidR="00207C9A" w14:paraId="5891A168" w14:textId="77777777" w:rsidTr="004B36F5">
        <w:tc>
          <w:tcPr>
            <w:tcW w:w="572" w:type="dxa"/>
          </w:tcPr>
          <w:p w14:paraId="080D2604" w14:textId="000DCEED" w:rsidR="00E175C8" w:rsidRDefault="00207C9A" w:rsidP="003C70DD">
            <w:pPr>
              <w:pStyle w:val="HRRPBodyText"/>
            </w:pPr>
            <w:r>
              <w:t>17</w:t>
            </w:r>
          </w:p>
        </w:tc>
        <w:tc>
          <w:tcPr>
            <w:tcW w:w="2618" w:type="dxa"/>
          </w:tcPr>
          <w:p w14:paraId="7B781B60" w14:textId="2CC805DB" w:rsidR="00E175C8" w:rsidRDefault="00207C9A" w:rsidP="003C70DD">
            <w:pPr>
              <w:pStyle w:val="HRRPBodyText"/>
            </w:pPr>
            <w:proofErr w:type="spellStart"/>
            <w:r>
              <w:t>Chhewang</w:t>
            </w:r>
            <w:proofErr w:type="spellEnd"/>
            <w:r>
              <w:t xml:space="preserve"> </w:t>
            </w:r>
            <w:proofErr w:type="spellStart"/>
            <w:r>
              <w:t>jhyalmo</w:t>
            </w:r>
            <w:proofErr w:type="spellEnd"/>
          </w:p>
        </w:tc>
        <w:tc>
          <w:tcPr>
            <w:tcW w:w="898" w:type="dxa"/>
          </w:tcPr>
          <w:p w14:paraId="49BF2D5B" w14:textId="5C6EA55B" w:rsidR="00E175C8" w:rsidRDefault="00207C9A" w:rsidP="003C70DD">
            <w:pPr>
              <w:pStyle w:val="HRRPBodyText"/>
            </w:pPr>
            <w:r>
              <w:t>Female</w:t>
            </w:r>
          </w:p>
        </w:tc>
        <w:tc>
          <w:tcPr>
            <w:tcW w:w="2138" w:type="dxa"/>
          </w:tcPr>
          <w:p w14:paraId="463BE316" w14:textId="1BCA886D" w:rsidR="00E175C8" w:rsidRDefault="00E175C8" w:rsidP="003C70DD">
            <w:pPr>
              <w:pStyle w:val="HRRPBodyText"/>
            </w:pPr>
          </w:p>
        </w:tc>
        <w:tc>
          <w:tcPr>
            <w:tcW w:w="2444" w:type="dxa"/>
          </w:tcPr>
          <w:p w14:paraId="02839378" w14:textId="77777777" w:rsidR="00E175C8" w:rsidRDefault="00E175C8" w:rsidP="003C70DD">
            <w:pPr>
              <w:pStyle w:val="HRRPBodyText"/>
            </w:pPr>
          </w:p>
        </w:tc>
        <w:tc>
          <w:tcPr>
            <w:tcW w:w="1898" w:type="dxa"/>
          </w:tcPr>
          <w:p w14:paraId="0CBD1938" w14:textId="52452F31" w:rsidR="00E175C8" w:rsidRDefault="00207C9A" w:rsidP="003C70DD">
            <w:pPr>
              <w:pStyle w:val="HRRPBodyText"/>
            </w:pPr>
            <w:r>
              <w:t>9861583138</w:t>
            </w:r>
          </w:p>
        </w:tc>
        <w:tc>
          <w:tcPr>
            <w:tcW w:w="3419" w:type="dxa"/>
          </w:tcPr>
          <w:p w14:paraId="4D7D3CC8" w14:textId="77777777" w:rsidR="00E175C8" w:rsidRDefault="00E175C8" w:rsidP="003C70DD">
            <w:pPr>
              <w:pStyle w:val="HRRPBodyText"/>
            </w:pPr>
          </w:p>
        </w:tc>
      </w:tr>
      <w:tr w:rsidR="00207C9A" w14:paraId="280FD640" w14:textId="77777777" w:rsidTr="004B36F5">
        <w:tc>
          <w:tcPr>
            <w:tcW w:w="572" w:type="dxa"/>
          </w:tcPr>
          <w:p w14:paraId="65E9FEC0" w14:textId="43303B0D" w:rsidR="00E175C8" w:rsidRDefault="00207C9A" w:rsidP="003C70DD">
            <w:pPr>
              <w:pStyle w:val="HRRPBodyText"/>
            </w:pPr>
            <w:r>
              <w:t>18</w:t>
            </w:r>
          </w:p>
        </w:tc>
        <w:tc>
          <w:tcPr>
            <w:tcW w:w="2618" w:type="dxa"/>
          </w:tcPr>
          <w:p w14:paraId="5CDF0223" w14:textId="2C5629CE" w:rsidR="00E175C8" w:rsidRDefault="00207C9A" w:rsidP="003C70DD">
            <w:pPr>
              <w:pStyle w:val="HRRPBodyText"/>
            </w:pPr>
            <w:r>
              <w:t xml:space="preserve">Sabin </w:t>
            </w:r>
            <w:proofErr w:type="spellStart"/>
            <w:r>
              <w:t>Badha</w:t>
            </w:r>
            <w:proofErr w:type="spellEnd"/>
            <w:r>
              <w:t xml:space="preserve"> Magar</w:t>
            </w:r>
          </w:p>
        </w:tc>
        <w:tc>
          <w:tcPr>
            <w:tcW w:w="898" w:type="dxa"/>
          </w:tcPr>
          <w:p w14:paraId="7261D240" w14:textId="78C298D9" w:rsidR="00E175C8" w:rsidRDefault="00207C9A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2DCBE3C7" w14:textId="14E011C2" w:rsidR="00E175C8" w:rsidRDefault="00207C9A" w:rsidP="003C70DD">
            <w:pPr>
              <w:pStyle w:val="HRRPBodyText"/>
            </w:pPr>
            <w:proofErr w:type="spellStart"/>
            <w:r>
              <w:t>ASF</w:t>
            </w:r>
            <w:proofErr w:type="spellEnd"/>
            <w:r>
              <w:t xml:space="preserve"> Nepal</w:t>
            </w:r>
          </w:p>
        </w:tc>
        <w:tc>
          <w:tcPr>
            <w:tcW w:w="2444" w:type="dxa"/>
          </w:tcPr>
          <w:p w14:paraId="01EE0CF5" w14:textId="77777777" w:rsidR="00E175C8" w:rsidRDefault="00E175C8" w:rsidP="003C70DD">
            <w:pPr>
              <w:pStyle w:val="HRRPBodyText"/>
            </w:pPr>
          </w:p>
        </w:tc>
        <w:tc>
          <w:tcPr>
            <w:tcW w:w="1898" w:type="dxa"/>
          </w:tcPr>
          <w:p w14:paraId="2473C74E" w14:textId="7315F8DE" w:rsidR="00E175C8" w:rsidRDefault="00207C9A" w:rsidP="003C70DD">
            <w:pPr>
              <w:pStyle w:val="HRRPBodyText"/>
            </w:pPr>
            <w:r>
              <w:t>9810916782</w:t>
            </w:r>
          </w:p>
        </w:tc>
        <w:tc>
          <w:tcPr>
            <w:tcW w:w="3419" w:type="dxa"/>
          </w:tcPr>
          <w:p w14:paraId="08B1CCF0" w14:textId="2CF96219" w:rsidR="00E175C8" w:rsidRDefault="00207C9A" w:rsidP="003C70DD">
            <w:pPr>
              <w:pStyle w:val="HRRPBodyText"/>
            </w:pPr>
            <w:proofErr w:type="spellStart"/>
            <w:r>
              <w:t>sabinbudhamagar@gmail.com</w:t>
            </w:r>
            <w:proofErr w:type="spellEnd"/>
          </w:p>
        </w:tc>
      </w:tr>
      <w:tr w:rsidR="00207C9A" w14:paraId="550D2191" w14:textId="77777777" w:rsidTr="004B36F5">
        <w:tc>
          <w:tcPr>
            <w:tcW w:w="572" w:type="dxa"/>
          </w:tcPr>
          <w:p w14:paraId="029B1E89" w14:textId="76351FE3" w:rsidR="00E175C8" w:rsidRDefault="00207C9A" w:rsidP="003C70DD">
            <w:pPr>
              <w:pStyle w:val="HRRPBodyText"/>
            </w:pPr>
            <w:r>
              <w:t>19</w:t>
            </w:r>
          </w:p>
        </w:tc>
        <w:tc>
          <w:tcPr>
            <w:tcW w:w="2618" w:type="dxa"/>
          </w:tcPr>
          <w:p w14:paraId="13EF139D" w14:textId="6F153A41" w:rsidR="00E175C8" w:rsidRDefault="00207C9A" w:rsidP="003C70DD">
            <w:pPr>
              <w:pStyle w:val="HRRPBodyText"/>
            </w:pPr>
            <w:proofErr w:type="spellStart"/>
            <w:r>
              <w:t>Er.Prabhu</w:t>
            </w:r>
            <w:proofErr w:type="spellEnd"/>
            <w:r>
              <w:t xml:space="preserve"> Ram </w:t>
            </w:r>
            <w:proofErr w:type="spellStart"/>
            <w:r>
              <w:t>Pokhrel</w:t>
            </w:r>
            <w:proofErr w:type="spellEnd"/>
          </w:p>
        </w:tc>
        <w:tc>
          <w:tcPr>
            <w:tcW w:w="898" w:type="dxa"/>
          </w:tcPr>
          <w:p w14:paraId="55D01719" w14:textId="1C68B3F2" w:rsidR="00E175C8" w:rsidRDefault="00207C9A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2B12F93E" w14:textId="77CC06C7" w:rsidR="00E175C8" w:rsidRDefault="00207C9A" w:rsidP="003C70DD">
            <w:pPr>
              <w:pStyle w:val="HRRPBodyText"/>
            </w:pPr>
            <w:proofErr w:type="spellStart"/>
            <w:r>
              <w:t>MoUD</w:t>
            </w:r>
            <w:proofErr w:type="spellEnd"/>
            <w:r>
              <w:t xml:space="preserve"> / </w:t>
            </w:r>
            <w:proofErr w:type="spellStart"/>
            <w:r>
              <w:t>CLPIU</w:t>
            </w:r>
            <w:proofErr w:type="spellEnd"/>
          </w:p>
        </w:tc>
        <w:tc>
          <w:tcPr>
            <w:tcW w:w="2444" w:type="dxa"/>
          </w:tcPr>
          <w:p w14:paraId="11F08D3A" w14:textId="692D0583" w:rsidR="00E175C8" w:rsidRDefault="00207C9A" w:rsidP="003C70DD">
            <w:pPr>
              <w:pStyle w:val="HRRPBodyText"/>
            </w:pPr>
            <w:proofErr w:type="spellStart"/>
            <w:r>
              <w:t>M&amp;E</w:t>
            </w:r>
            <w:proofErr w:type="spellEnd"/>
          </w:p>
        </w:tc>
        <w:tc>
          <w:tcPr>
            <w:tcW w:w="1898" w:type="dxa"/>
          </w:tcPr>
          <w:p w14:paraId="5466AB68" w14:textId="7F39714A" w:rsidR="00E175C8" w:rsidRDefault="00207C9A" w:rsidP="003C70DD">
            <w:pPr>
              <w:pStyle w:val="HRRPBodyText"/>
            </w:pPr>
            <w:r>
              <w:t>9851224243</w:t>
            </w:r>
          </w:p>
        </w:tc>
        <w:tc>
          <w:tcPr>
            <w:tcW w:w="3419" w:type="dxa"/>
          </w:tcPr>
          <w:p w14:paraId="01CA9D9C" w14:textId="59BC2A01" w:rsidR="00E175C8" w:rsidRDefault="00207C9A" w:rsidP="003C70DD">
            <w:pPr>
              <w:pStyle w:val="HRRPBodyText"/>
            </w:pPr>
            <w:proofErr w:type="spellStart"/>
            <w:r>
              <w:t>prabhupidge@gmail.com</w:t>
            </w:r>
            <w:proofErr w:type="spellEnd"/>
          </w:p>
        </w:tc>
      </w:tr>
      <w:tr w:rsidR="00207C9A" w14:paraId="37C9D1B8" w14:textId="77777777" w:rsidTr="004B36F5">
        <w:tc>
          <w:tcPr>
            <w:tcW w:w="572" w:type="dxa"/>
          </w:tcPr>
          <w:p w14:paraId="73CDA4D9" w14:textId="22A44799" w:rsidR="00E175C8" w:rsidRDefault="00207C9A" w:rsidP="003C70DD">
            <w:pPr>
              <w:pStyle w:val="HRRPBodyText"/>
            </w:pPr>
            <w:r>
              <w:t>20</w:t>
            </w:r>
          </w:p>
        </w:tc>
        <w:tc>
          <w:tcPr>
            <w:tcW w:w="2618" w:type="dxa"/>
          </w:tcPr>
          <w:p w14:paraId="3339FC43" w14:textId="3E35EF66" w:rsidR="00E175C8" w:rsidRDefault="00126A88" w:rsidP="003C70DD">
            <w:pPr>
              <w:pStyle w:val="HRRPBodyText"/>
            </w:pPr>
            <w:proofErr w:type="spellStart"/>
            <w:r>
              <w:t>Rajendra</w:t>
            </w:r>
            <w:proofErr w:type="spellEnd"/>
            <w:r>
              <w:t xml:space="preserve"> </w:t>
            </w:r>
            <w:proofErr w:type="spellStart"/>
            <w:r>
              <w:t>Pyakural</w:t>
            </w:r>
            <w:proofErr w:type="spellEnd"/>
            <w:r>
              <w:t xml:space="preserve"> </w:t>
            </w:r>
          </w:p>
        </w:tc>
        <w:tc>
          <w:tcPr>
            <w:tcW w:w="898" w:type="dxa"/>
          </w:tcPr>
          <w:p w14:paraId="528F71AD" w14:textId="362E015C" w:rsidR="00E175C8" w:rsidRDefault="00126A88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6408E3CB" w14:textId="1DF6F014" w:rsidR="00E175C8" w:rsidRDefault="00126A88" w:rsidP="003C70DD">
            <w:pPr>
              <w:pStyle w:val="HRRPBodyText"/>
            </w:pPr>
            <w:r>
              <w:t>NRA</w:t>
            </w:r>
          </w:p>
        </w:tc>
        <w:tc>
          <w:tcPr>
            <w:tcW w:w="2444" w:type="dxa"/>
          </w:tcPr>
          <w:p w14:paraId="4417DCCE" w14:textId="2564F7F3" w:rsidR="00E175C8" w:rsidRDefault="00126A88" w:rsidP="003C70DD">
            <w:pPr>
              <w:pStyle w:val="HRRPBodyText"/>
            </w:pPr>
            <w:r>
              <w:t>IMO</w:t>
            </w:r>
          </w:p>
        </w:tc>
        <w:tc>
          <w:tcPr>
            <w:tcW w:w="1898" w:type="dxa"/>
          </w:tcPr>
          <w:p w14:paraId="627EA08D" w14:textId="2D88E019" w:rsidR="00E175C8" w:rsidRDefault="00126A88" w:rsidP="003C70DD">
            <w:pPr>
              <w:pStyle w:val="HRRPBodyText"/>
            </w:pPr>
            <w:r>
              <w:t>9860667886</w:t>
            </w:r>
          </w:p>
        </w:tc>
        <w:tc>
          <w:tcPr>
            <w:tcW w:w="3419" w:type="dxa"/>
          </w:tcPr>
          <w:p w14:paraId="2EE239A2" w14:textId="7709E91C" w:rsidR="00E175C8" w:rsidRDefault="00126A88" w:rsidP="003C70DD">
            <w:pPr>
              <w:pStyle w:val="HRRPBodyText"/>
            </w:pPr>
            <w:proofErr w:type="spellStart"/>
            <w:r>
              <w:t>razeenpyakural33@gmail.com</w:t>
            </w:r>
            <w:proofErr w:type="spellEnd"/>
          </w:p>
        </w:tc>
      </w:tr>
      <w:tr w:rsidR="00207C9A" w14:paraId="7E94ED74" w14:textId="77777777" w:rsidTr="004B36F5">
        <w:tc>
          <w:tcPr>
            <w:tcW w:w="572" w:type="dxa"/>
          </w:tcPr>
          <w:p w14:paraId="547F5FD3" w14:textId="375845D4" w:rsidR="00E175C8" w:rsidRDefault="00126A88" w:rsidP="003C70DD">
            <w:pPr>
              <w:pStyle w:val="HRRPBodyText"/>
            </w:pPr>
            <w:r>
              <w:t>2</w:t>
            </w:r>
            <w:r w:rsidR="0099552E">
              <w:t>1</w:t>
            </w:r>
          </w:p>
        </w:tc>
        <w:tc>
          <w:tcPr>
            <w:tcW w:w="2618" w:type="dxa"/>
          </w:tcPr>
          <w:p w14:paraId="358C15A4" w14:textId="1979F352" w:rsidR="00E175C8" w:rsidRDefault="00126A88" w:rsidP="003C70DD">
            <w:pPr>
              <w:pStyle w:val="HRRPBodyText"/>
            </w:pPr>
            <w:proofErr w:type="spellStart"/>
            <w:r>
              <w:t>Bimal</w:t>
            </w:r>
            <w:proofErr w:type="spellEnd"/>
            <w:r>
              <w:t xml:space="preserve"> Acharya</w:t>
            </w:r>
          </w:p>
        </w:tc>
        <w:tc>
          <w:tcPr>
            <w:tcW w:w="898" w:type="dxa"/>
          </w:tcPr>
          <w:p w14:paraId="5A27154F" w14:textId="76783D4B" w:rsidR="00E175C8" w:rsidRDefault="00126A88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286964A6" w14:textId="7DD46266" w:rsidR="00E175C8" w:rsidRDefault="00126A88" w:rsidP="003C70DD">
            <w:pPr>
              <w:pStyle w:val="HRRPBodyText"/>
            </w:pPr>
            <w:r>
              <w:t xml:space="preserve">Cottage and small </w:t>
            </w:r>
            <w:r>
              <w:lastRenderedPageBreak/>
              <w:t xml:space="preserve">industry </w:t>
            </w:r>
            <w:proofErr w:type="spellStart"/>
            <w:r>
              <w:t>D.B</w:t>
            </w:r>
            <w:proofErr w:type="spellEnd"/>
          </w:p>
        </w:tc>
        <w:tc>
          <w:tcPr>
            <w:tcW w:w="2444" w:type="dxa"/>
          </w:tcPr>
          <w:p w14:paraId="6E46EBD3" w14:textId="57CFE282" w:rsidR="00E175C8" w:rsidRDefault="00126A88" w:rsidP="003C70DD">
            <w:pPr>
              <w:pStyle w:val="HRRPBodyText"/>
            </w:pPr>
            <w:r>
              <w:lastRenderedPageBreak/>
              <w:t>Accountant</w:t>
            </w:r>
          </w:p>
        </w:tc>
        <w:tc>
          <w:tcPr>
            <w:tcW w:w="1898" w:type="dxa"/>
          </w:tcPr>
          <w:p w14:paraId="31D1EE58" w14:textId="5D316E04" w:rsidR="00E175C8" w:rsidRDefault="00126A88" w:rsidP="003C70DD">
            <w:pPr>
              <w:pStyle w:val="HRRPBodyText"/>
            </w:pPr>
            <w:r>
              <w:t>9851129290</w:t>
            </w:r>
          </w:p>
        </w:tc>
        <w:tc>
          <w:tcPr>
            <w:tcW w:w="3419" w:type="dxa"/>
          </w:tcPr>
          <w:p w14:paraId="5DB18700" w14:textId="2B7983C1" w:rsidR="00E175C8" w:rsidRDefault="00126A88" w:rsidP="003C70DD">
            <w:pPr>
              <w:pStyle w:val="HRRPBodyText"/>
            </w:pPr>
            <w:proofErr w:type="spellStart"/>
            <w:r>
              <w:t>csidbrasuwa@gmail.com</w:t>
            </w:r>
            <w:proofErr w:type="spellEnd"/>
          </w:p>
        </w:tc>
      </w:tr>
      <w:tr w:rsidR="00207C9A" w14:paraId="0BDFE654" w14:textId="77777777" w:rsidTr="004B36F5">
        <w:tc>
          <w:tcPr>
            <w:tcW w:w="572" w:type="dxa"/>
          </w:tcPr>
          <w:p w14:paraId="32666EE8" w14:textId="6FC04C17" w:rsidR="00E175C8" w:rsidRDefault="00126A88" w:rsidP="003C70DD">
            <w:pPr>
              <w:pStyle w:val="HRRPBodyText"/>
            </w:pPr>
            <w:r>
              <w:lastRenderedPageBreak/>
              <w:t>22</w:t>
            </w:r>
          </w:p>
        </w:tc>
        <w:tc>
          <w:tcPr>
            <w:tcW w:w="2618" w:type="dxa"/>
          </w:tcPr>
          <w:p w14:paraId="1EB98630" w14:textId="19F8B53A" w:rsidR="00E175C8" w:rsidRDefault="0099552E" w:rsidP="003C70DD">
            <w:pPr>
              <w:pStyle w:val="HRRPBodyText"/>
            </w:pPr>
            <w:proofErr w:type="spellStart"/>
            <w:r>
              <w:t>Shatrudhan</w:t>
            </w:r>
            <w:proofErr w:type="spellEnd"/>
            <w:r>
              <w:t xml:space="preserve"> Sha</w:t>
            </w:r>
          </w:p>
        </w:tc>
        <w:tc>
          <w:tcPr>
            <w:tcW w:w="898" w:type="dxa"/>
          </w:tcPr>
          <w:p w14:paraId="4E5D92FD" w14:textId="754D308F" w:rsidR="00E175C8" w:rsidRDefault="0099552E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76DCCC8C" w14:textId="2D4CCA86" w:rsidR="00E175C8" w:rsidRDefault="0099552E" w:rsidP="003C70DD">
            <w:pPr>
              <w:pStyle w:val="HRRPBodyText"/>
            </w:pPr>
            <w:proofErr w:type="spellStart"/>
            <w:r>
              <w:t>Batash</w:t>
            </w:r>
            <w:proofErr w:type="spellEnd"/>
            <w:r>
              <w:t xml:space="preserve"> foundation</w:t>
            </w:r>
          </w:p>
        </w:tc>
        <w:tc>
          <w:tcPr>
            <w:tcW w:w="2444" w:type="dxa"/>
          </w:tcPr>
          <w:p w14:paraId="0FA0127F" w14:textId="760231CC" w:rsidR="00E175C8" w:rsidRDefault="0099552E" w:rsidP="003C70DD">
            <w:pPr>
              <w:pStyle w:val="HRRPBodyText"/>
            </w:pPr>
            <w:r>
              <w:t>Engineer</w:t>
            </w:r>
          </w:p>
        </w:tc>
        <w:tc>
          <w:tcPr>
            <w:tcW w:w="1898" w:type="dxa"/>
          </w:tcPr>
          <w:p w14:paraId="0AF23A87" w14:textId="4D3D4503" w:rsidR="00E175C8" w:rsidRDefault="0099552E" w:rsidP="003C70DD">
            <w:pPr>
              <w:pStyle w:val="HRRPBodyText"/>
            </w:pPr>
            <w:r>
              <w:t>9801818421</w:t>
            </w:r>
          </w:p>
        </w:tc>
        <w:tc>
          <w:tcPr>
            <w:tcW w:w="3419" w:type="dxa"/>
          </w:tcPr>
          <w:p w14:paraId="09BBFCDA" w14:textId="428D5F21" w:rsidR="00E175C8" w:rsidRDefault="0099552E" w:rsidP="003C70DD">
            <w:pPr>
              <w:pStyle w:val="HRRPBodyText"/>
            </w:pPr>
            <w:proofErr w:type="spellStart"/>
            <w:r>
              <w:t>shah.satrudhan1985@gmail.com</w:t>
            </w:r>
            <w:proofErr w:type="spellEnd"/>
          </w:p>
        </w:tc>
      </w:tr>
      <w:tr w:rsidR="00207C9A" w14:paraId="45E0190F" w14:textId="77777777" w:rsidTr="004B36F5">
        <w:tc>
          <w:tcPr>
            <w:tcW w:w="572" w:type="dxa"/>
          </w:tcPr>
          <w:p w14:paraId="2793E1A9" w14:textId="44874310" w:rsidR="00E175C8" w:rsidRDefault="0099552E" w:rsidP="003C70DD">
            <w:pPr>
              <w:pStyle w:val="HRRPBodyText"/>
            </w:pPr>
            <w:r>
              <w:t>23</w:t>
            </w:r>
          </w:p>
        </w:tc>
        <w:tc>
          <w:tcPr>
            <w:tcW w:w="2618" w:type="dxa"/>
          </w:tcPr>
          <w:p w14:paraId="6F44CC42" w14:textId="1424A0FF" w:rsidR="00E175C8" w:rsidRDefault="0099552E" w:rsidP="003C70DD">
            <w:pPr>
              <w:pStyle w:val="HRRPBodyText"/>
            </w:pPr>
            <w:proofErr w:type="spellStart"/>
            <w:r>
              <w:t>Pradip</w:t>
            </w:r>
            <w:proofErr w:type="spellEnd"/>
            <w:r>
              <w:t xml:space="preserve"> </w:t>
            </w:r>
            <w:proofErr w:type="spellStart"/>
            <w:r>
              <w:t>Subedi</w:t>
            </w:r>
            <w:proofErr w:type="spellEnd"/>
          </w:p>
        </w:tc>
        <w:tc>
          <w:tcPr>
            <w:tcW w:w="898" w:type="dxa"/>
          </w:tcPr>
          <w:p w14:paraId="3D5D0533" w14:textId="5C41047E" w:rsidR="00E175C8" w:rsidRDefault="0099552E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349D4DDE" w14:textId="455635E8" w:rsidR="00E175C8" w:rsidRDefault="0099552E" w:rsidP="003C70DD">
            <w:pPr>
              <w:pStyle w:val="HRRPBodyText"/>
            </w:pPr>
            <w:r>
              <w:t>DSC</w:t>
            </w:r>
          </w:p>
        </w:tc>
        <w:tc>
          <w:tcPr>
            <w:tcW w:w="2444" w:type="dxa"/>
          </w:tcPr>
          <w:p w14:paraId="11C11D69" w14:textId="175EE0D9" w:rsidR="00E175C8" w:rsidRDefault="0099552E" w:rsidP="003C70DD">
            <w:pPr>
              <w:pStyle w:val="HRRPBodyText"/>
            </w:pPr>
            <w:r>
              <w:t>Engineer</w:t>
            </w:r>
          </w:p>
        </w:tc>
        <w:tc>
          <w:tcPr>
            <w:tcW w:w="1898" w:type="dxa"/>
          </w:tcPr>
          <w:p w14:paraId="3891FDDE" w14:textId="2DE496F6" w:rsidR="00E175C8" w:rsidRDefault="0099552E" w:rsidP="003C70DD">
            <w:pPr>
              <w:pStyle w:val="HRRPBodyText"/>
            </w:pPr>
            <w:r>
              <w:t>9849626478</w:t>
            </w:r>
          </w:p>
        </w:tc>
        <w:tc>
          <w:tcPr>
            <w:tcW w:w="3419" w:type="dxa"/>
          </w:tcPr>
          <w:p w14:paraId="53C4F461" w14:textId="507B952E" w:rsidR="00E175C8" w:rsidRDefault="0099552E" w:rsidP="003C70DD">
            <w:pPr>
              <w:pStyle w:val="HRRPBodyText"/>
            </w:pPr>
            <w:proofErr w:type="spellStart"/>
            <w:r>
              <w:t>mailtomepradip@gmail.com</w:t>
            </w:r>
            <w:proofErr w:type="spellEnd"/>
          </w:p>
        </w:tc>
      </w:tr>
      <w:tr w:rsidR="00207C9A" w14:paraId="1EF3877C" w14:textId="77777777" w:rsidTr="004B36F5">
        <w:tc>
          <w:tcPr>
            <w:tcW w:w="572" w:type="dxa"/>
          </w:tcPr>
          <w:p w14:paraId="412E3CE6" w14:textId="3016E446" w:rsidR="00E175C8" w:rsidRDefault="0099552E" w:rsidP="003C70DD">
            <w:pPr>
              <w:pStyle w:val="HRRPBodyText"/>
            </w:pPr>
            <w:r>
              <w:t>24</w:t>
            </w:r>
          </w:p>
        </w:tc>
        <w:tc>
          <w:tcPr>
            <w:tcW w:w="2618" w:type="dxa"/>
          </w:tcPr>
          <w:p w14:paraId="25E32557" w14:textId="79400DBE" w:rsidR="00E175C8" w:rsidRDefault="0099552E" w:rsidP="003C70DD">
            <w:pPr>
              <w:pStyle w:val="HRRPBodyText"/>
            </w:pPr>
            <w:r>
              <w:t xml:space="preserve">Jaya </w:t>
            </w:r>
            <w:proofErr w:type="spellStart"/>
            <w:r>
              <w:t>Bdr</w:t>
            </w:r>
            <w:proofErr w:type="spellEnd"/>
            <w:r>
              <w:t xml:space="preserve"> </w:t>
            </w:r>
            <w:proofErr w:type="spellStart"/>
            <w:r>
              <w:t>Bhandey</w:t>
            </w:r>
            <w:proofErr w:type="spellEnd"/>
          </w:p>
        </w:tc>
        <w:tc>
          <w:tcPr>
            <w:tcW w:w="898" w:type="dxa"/>
          </w:tcPr>
          <w:p w14:paraId="161C2FA8" w14:textId="295C3AB2" w:rsidR="00E175C8" w:rsidRDefault="0099552E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525D0A96" w14:textId="52447E21" w:rsidR="00E175C8" w:rsidRDefault="0099552E" w:rsidP="003C70DD">
            <w:pPr>
              <w:pStyle w:val="HRRPBodyText"/>
            </w:pPr>
            <w:r>
              <w:t>GIZ</w:t>
            </w:r>
          </w:p>
        </w:tc>
        <w:tc>
          <w:tcPr>
            <w:tcW w:w="2444" w:type="dxa"/>
          </w:tcPr>
          <w:p w14:paraId="566BEC11" w14:textId="28A78C0F" w:rsidR="00E175C8" w:rsidRDefault="0099552E" w:rsidP="003C70DD">
            <w:pPr>
              <w:pStyle w:val="HRRPBodyText"/>
            </w:pPr>
            <w:r>
              <w:t>Engineer</w:t>
            </w:r>
          </w:p>
        </w:tc>
        <w:tc>
          <w:tcPr>
            <w:tcW w:w="1898" w:type="dxa"/>
          </w:tcPr>
          <w:p w14:paraId="054C1E46" w14:textId="3EB4EDA5" w:rsidR="00E175C8" w:rsidRDefault="0099552E" w:rsidP="003C70DD">
            <w:pPr>
              <w:pStyle w:val="HRRPBodyText"/>
            </w:pPr>
            <w:r>
              <w:t>9860918820</w:t>
            </w:r>
          </w:p>
        </w:tc>
        <w:tc>
          <w:tcPr>
            <w:tcW w:w="3419" w:type="dxa"/>
          </w:tcPr>
          <w:p w14:paraId="54320B97" w14:textId="77777777" w:rsidR="00E175C8" w:rsidRDefault="00E175C8" w:rsidP="003C70DD">
            <w:pPr>
              <w:pStyle w:val="HRRPBodyText"/>
            </w:pPr>
          </w:p>
        </w:tc>
      </w:tr>
      <w:tr w:rsidR="00207C9A" w14:paraId="0286C299" w14:textId="77777777" w:rsidTr="004B36F5">
        <w:tc>
          <w:tcPr>
            <w:tcW w:w="572" w:type="dxa"/>
          </w:tcPr>
          <w:p w14:paraId="7FA15B89" w14:textId="3E0DB6BF" w:rsidR="00E175C8" w:rsidRDefault="0099552E" w:rsidP="003C70DD">
            <w:pPr>
              <w:pStyle w:val="HRRPBodyText"/>
            </w:pPr>
            <w:r>
              <w:t>25</w:t>
            </w:r>
          </w:p>
        </w:tc>
        <w:tc>
          <w:tcPr>
            <w:tcW w:w="2618" w:type="dxa"/>
          </w:tcPr>
          <w:p w14:paraId="6C419F83" w14:textId="521A2B46" w:rsidR="00E175C8" w:rsidRDefault="005E333E" w:rsidP="003C70DD">
            <w:pPr>
              <w:pStyle w:val="HRRPBodyText"/>
            </w:pPr>
            <w:proofErr w:type="spellStart"/>
            <w:r>
              <w:t>Anup</w:t>
            </w:r>
            <w:proofErr w:type="spellEnd"/>
            <w:r>
              <w:t xml:space="preserve"> Shrestha</w:t>
            </w:r>
          </w:p>
        </w:tc>
        <w:tc>
          <w:tcPr>
            <w:tcW w:w="898" w:type="dxa"/>
          </w:tcPr>
          <w:p w14:paraId="2C915176" w14:textId="50FB00AF" w:rsidR="00E175C8" w:rsidRDefault="005E333E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5DEEF2DC" w14:textId="485614C3" w:rsidR="00E175C8" w:rsidRDefault="005E333E" w:rsidP="003C70DD">
            <w:pPr>
              <w:pStyle w:val="HRRPBodyText"/>
            </w:pPr>
            <w:r>
              <w:t>Build Change</w:t>
            </w:r>
          </w:p>
        </w:tc>
        <w:tc>
          <w:tcPr>
            <w:tcW w:w="2444" w:type="dxa"/>
          </w:tcPr>
          <w:p w14:paraId="32E7B757" w14:textId="296758DA" w:rsidR="00E175C8" w:rsidRDefault="005E333E" w:rsidP="003C70DD">
            <w:pPr>
              <w:pStyle w:val="HRRPBodyText"/>
            </w:pPr>
            <w:r>
              <w:t>Engineer</w:t>
            </w:r>
          </w:p>
        </w:tc>
        <w:tc>
          <w:tcPr>
            <w:tcW w:w="1898" w:type="dxa"/>
          </w:tcPr>
          <w:p w14:paraId="7E716123" w14:textId="7CC87F21" w:rsidR="00E175C8" w:rsidRDefault="005E333E" w:rsidP="003C70DD">
            <w:pPr>
              <w:pStyle w:val="HRRPBodyText"/>
            </w:pPr>
            <w:r>
              <w:t>9841342625</w:t>
            </w:r>
          </w:p>
        </w:tc>
        <w:tc>
          <w:tcPr>
            <w:tcW w:w="3419" w:type="dxa"/>
          </w:tcPr>
          <w:p w14:paraId="5EA8886E" w14:textId="32C21052" w:rsidR="00E175C8" w:rsidRDefault="005E333E" w:rsidP="003C70DD">
            <w:pPr>
              <w:pStyle w:val="HRRPBodyText"/>
            </w:pPr>
            <w:proofErr w:type="spellStart"/>
            <w:r>
              <w:t>anup@buidchange.org</w:t>
            </w:r>
            <w:proofErr w:type="spellEnd"/>
          </w:p>
        </w:tc>
      </w:tr>
      <w:tr w:rsidR="005E333E" w14:paraId="2A197E6B" w14:textId="77777777" w:rsidTr="004B36F5">
        <w:tc>
          <w:tcPr>
            <w:tcW w:w="572" w:type="dxa"/>
          </w:tcPr>
          <w:p w14:paraId="478B0E08" w14:textId="59F8F307" w:rsidR="005E333E" w:rsidRDefault="005E333E" w:rsidP="003C70DD">
            <w:pPr>
              <w:pStyle w:val="HRRPBodyText"/>
            </w:pPr>
            <w:r>
              <w:t>26</w:t>
            </w:r>
          </w:p>
        </w:tc>
        <w:tc>
          <w:tcPr>
            <w:tcW w:w="2618" w:type="dxa"/>
          </w:tcPr>
          <w:p w14:paraId="3CA63301" w14:textId="3E903A32" w:rsidR="005E333E" w:rsidRDefault="005E333E" w:rsidP="003C70DD">
            <w:pPr>
              <w:pStyle w:val="HRRPBodyText"/>
            </w:pPr>
            <w:r>
              <w:t>Deepak Saud</w:t>
            </w:r>
          </w:p>
        </w:tc>
        <w:tc>
          <w:tcPr>
            <w:tcW w:w="898" w:type="dxa"/>
          </w:tcPr>
          <w:p w14:paraId="4EFF8EFF" w14:textId="3E156429" w:rsidR="005E333E" w:rsidRDefault="005E333E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3D1D9A1D" w14:textId="55B0441F" w:rsidR="005E333E" w:rsidRDefault="005E333E" w:rsidP="003C70DD">
            <w:pPr>
              <w:pStyle w:val="HRRPBodyText"/>
            </w:pPr>
            <w:proofErr w:type="spellStart"/>
            <w:r>
              <w:t>HRRP</w:t>
            </w:r>
            <w:proofErr w:type="spellEnd"/>
          </w:p>
        </w:tc>
        <w:tc>
          <w:tcPr>
            <w:tcW w:w="2444" w:type="dxa"/>
          </w:tcPr>
          <w:p w14:paraId="33AE1D55" w14:textId="2E124348" w:rsidR="005E333E" w:rsidRDefault="005E333E" w:rsidP="003C70DD">
            <w:pPr>
              <w:pStyle w:val="HRRPBodyText"/>
            </w:pPr>
            <w:proofErr w:type="spellStart"/>
            <w:r>
              <w:t>DMT</w:t>
            </w:r>
            <w:proofErr w:type="spellEnd"/>
            <w:r>
              <w:t xml:space="preserve"> - T C</w:t>
            </w:r>
          </w:p>
        </w:tc>
        <w:tc>
          <w:tcPr>
            <w:tcW w:w="1898" w:type="dxa"/>
          </w:tcPr>
          <w:p w14:paraId="39A814B4" w14:textId="30FBA5CE" w:rsidR="005E333E" w:rsidRDefault="005E333E" w:rsidP="003C70DD">
            <w:pPr>
              <w:pStyle w:val="HRRPBodyText"/>
            </w:pPr>
            <w:r>
              <w:t>9806471656</w:t>
            </w:r>
          </w:p>
        </w:tc>
        <w:tc>
          <w:tcPr>
            <w:tcW w:w="3419" w:type="dxa"/>
          </w:tcPr>
          <w:p w14:paraId="002F1A88" w14:textId="4114A1BC" w:rsidR="005E333E" w:rsidRDefault="005E333E" w:rsidP="003C70DD">
            <w:pPr>
              <w:pStyle w:val="HRRPBodyText"/>
            </w:pPr>
            <w:proofErr w:type="spellStart"/>
            <w:r>
              <w:t>dmt.tech@hrrpnepal.org</w:t>
            </w:r>
            <w:proofErr w:type="spellEnd"/>
          </w:p>
        </w:tc>
      </w:tr>
      <w:tr w:rsidR="005E333E" w14:paraId="49A09777" w14:textId="77777777" w:rsidTr="004B36F5">
        <w:tc>
          <w:tcPr>
            <w:tcW w:w="572" w:type="dxa"/>
          </w:tcPr>
          <w:p w14:paraId="2F138C64" w14:textId="0DABDC21" w:rsidR="005E333E" w:rsidRDefault="005E333E" w:rsidP="003C70DD">
            <w:pPr>
              <w:pStyle w:val="HRRPBodyText"/>
            </w:pPr>
            <w:r>
              <w:t>27</w:t>
            </w:r>
          </w:p>
        </w:tc>
        <w:tc>
          <w:tcPr>
            <w:tcW w:w="2618" w:type="dxa"/>
          </w:tcPr>
          <w:p w14:paraId="1BFD9F10" w14:textId="15288F98" w:rsidR="005E333E" w:rsidRDefault="005E333E" w:rsidP="003C70DD">
            <w:pPr>
              <w:pStyle w:val="HRRPBodyText"/>
            </w:pPr>
            <w:proofErr w:type="spellStart"/>
            <w:r>
              <w:t>Resham</w:t>
            </w:r>
            <w:proofErr w:type="spellEnd"/>
            <w:r>
              <w:t xml:space="preserve"> </w:t>
            </w:r>
            <w:proofErr w:type="spellStart"/>
            <w:r>
              <w:t>Phuldel</w:t>
            </w:r>
            <w:proofErr w:type="spellEnd"/>
          </w:p>
        </w:tc>
        <w:tc>
          <w:tcPr>
            <w:tcW w:w="898" w:type="dxa"/>
          </w:tcPr>
          <w:p w14:paraId="6BCBEE45" w14:textId="50197723" w:rsidR="005E333E" w:rsidRDefault="005E333E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0980B585" w14:textId="7BFC470A" w:rsidR="005E333E" w:rsidRDefault="005E333E" w:rsidP="003C70DD">
            <w:pPr>
              <w:pStyle w:val="HRRPBodyText"/>
            </w:pPr>
            <w:proofErr w:type="spellStart"/>
            <w:r>
              <w:t>HRRP</w:t>
            </w:r>
            <w:proofErr w:type="spellEnd"/>
          </w:p>
        </w:tc>
        <w:tc>
          <w:tcPr>
            <w:tcW w:w="2444" w:type="dxa"/>
          </w:tcPr>
          <w:p w14:paraId="29C06AE3" w14:textId="183E35DC" w:rsidR="005E333E" w:rsidRDefault="005E333E" w:rsidP="003C70DD">
            <w:pPr>
              <w:pStyle w:val="HRRPBodyText"/>
            </w:pPr>
            <w:r>
              <w:t>IM expert</w:t>
            </w:r>
          </w:p>
        </w:tc>
        <w:tc>
          <w:tcPr>
            <w:tcW w:w="1898" w:type="dxa"/>
          </w:tcPr>
          <w:p w14:paraId="55D14973" w14:textId="25A4E9B4" w:rsidR="005E333E" w:rsidRDefault="005E333E" w:rsidP="003C70DD">
            <w:pPr>
              <w:pStyle w:val="HRRPBodyText"/>
            </w:pPr>
            <w:r>
              <w:t>9858421008</w:t>
            </w:r>
          </w:p>
        </w:tc>
        <w:tc>
          <w:tcPr>
            <w:tcW w:w="3419" w:type="dxa"/>
          </w:tcPr>
          <w:p w14:paraId="58FBA973" w14:textId="42A65B62" w:rsidR="005E333E" w:rsidRDefault="005E333E" w:rsidP="003C70DD">
            <w:pPr>
              <w:pStyle w:val="HRRPBodyText"/>
            </w:pPr>
            <w:proofErr w:type="spellStart"/>
            <w:r>
              <w:t>resham@hrrpnepal.org</w:t>
            </w:r>
            <w:proofErr w:type="spellEnd"/>
          </w:p>
        </w:tc>
      </w:tr>
      <w:tr w:rsidR="005E333E" w14:paraId="0A10CA09" w14:textId="77777777" w:rsidTr="004B36F5">
        <w:tc>
          <w:tcPr>
            <w:tcW w:w="572" w:type="dxa"/>
          </w:tcPr>
          <w:p w14:paraId="30DF7F48" w14:textId="030C92E6" w:rsidR="005E333E" w:rsidRDefault="005E333E" w:rsidP="003C70DD">
            <w:pPr>
              <w:pStyle w:val="HRRPBodyText"/>
            </w:pPr>
            <w:r>
              <w:t>28</w:t>
            </w:r>
          </w:p>
        </w:tc>
        <w:tc>
          <w:tcPr>
            <w:tcW w:w="2618" w:type="dxa"/>
          </w:tcPr>
          <w:p w14:paraId="0922B8D6" w14:textId="146C424C" w:rsidR="005E333E" w:rsidRDefault="005E333E" w:rsidP="003C70DD">
            <w:pPr>
              <w:pStyle w:val="HRRPBodyText"/>
            </w:pPr>
            <w:r>
              <w:t>Bikash Acharya</w:t>
            </w:r>
          </w:p>
        </w:tc>
        <w:tc>
          <w:tcPr>
            <w:tcW w:w="898" w:type="dxa"/>
          </w:tcPr>
          <w:p w14:paraId="1419AEC1" w14:textId="18380EB1" w:rsidR="005E333E" w:rsidRDefault="005E333E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3851E0C1" w14:textId="0EA7B6FA" w:rsidR="005E333E" w:rsidRDefault="005E333E" w:rsidP="003C70DD">
            <w:pPr>
              <w:pStyle w:val="HRRPBodyText"/>
            </w:pPr>
            <w:r>
              <w:t>Transparency Nepal</w:t>
            </w:r>
          </w:p>
        </w:tc>
        <w:tc>
          <w:tcPr>
            <w:tcW w:w="2444" w:type="dxa"/>
          </w:tcPr>
          <w:p w14:paraId="38282042" w14:textId="53235E19" w:rsidR="005E333E" w:rsidRDefault="005E333E" w:rsidP="003C70DD">
            <w:pPr>
              <w:pStyle w:val="HRRPBodyText"/>
            </w:pPr>
            <w:r>
              <w:t>District Officer</w:t>
            </w:r>
          </w:p>
        </w:tc>
        <w:tc>
          <w:tcPr>
            <w:tcW w:w="1898" w:type="dxa"/>
          </w:tcPr>
          <w:p w14:paraId="766A5D23" w14:textId="0EDDD7A7" w:rsidR="005E333E" w:rsidRDefault="005E333E" w:rsidP="003C70DD">
            <w:pPr>
              <w:pStyle w:val="HRRPBodyText"/>
            </w:pPr>
            <w:r>
              <w:t>9851242523</w:t>
            </w:r>
          </w:p>
        </w:tc>
        <w:tc>
          <w:tcPr>
            <w:tcW w:w="3419" w:type="dxa"/>
          </w:tcPr>
          <w:p w14:paraId="69840DC2" w14:textId="6FA6CABA" w:rsidR="005E333E" w:rsidRDefault="005E333E" w:rsidP="003C70DD">
            <w:pPr>
              <w:pStyle w:val="HRRPBodyText"/>
            </w:pPr>
            <w:proofErr w:type="spellStart"/>
            <w:r>
              <w:t>acharyabikash37@gmail.com</w:t>
            </w:r>
            <w:proofErr w:type="spellEnd"/>
          </w:p>
        </w:tc>
      </w:tr>
      <w:tr w:rsidR="005E333E" w14:paraId="37F7ED4D" w14:textId="77777777" w:rsidTr="004B36F5">
        <w:tc>
          <w:tcPr>
            <w:tcW w:w="572" w:type="dxa"/>
          </w:tcPr>
          <w:p w14:paraId="412366BA" w14:textId="6CBC3016" w:rsidR="005E333E" w:rsidRDefault="005E333E" w:rsidP="003C70DD">
            <w:pPr>
              <w:pStyle w:val="HRRPBodyText"/>
            </w:pPr>
            <w:r>
              <w:t>29</w:t>
            </w:r>
          </w:p>
        </w:tc>
        <w:tc>
          <w:tcPr>
            <w:tcW w:w="2618" w:type="dxa"/>
          </w:tcPr>
          <w:p w14:paraId="0628D4E6" w14:textId="0A8DB933" w:rsidR="005E333E" w:rsidRDefault="005E333E" w:rsidP="003C70DD">
            <w:pPr>
              <w:pStyle w:val="HRRPBodyText"/>
            </w:pPr>
            <w:proofErr w:type="spellStart"/>
            <w:r>
              <w:t>Sonam</w:t>
            </w:r>
            <w:proofErr w:type="spellEnd"/>
            <w:r>
              <w:t xml:space="preserve"> Tamang</w:t>
            </w:r>
          </w:p>
        </w:tc>
        <w:tc>
          <w:tcPr>
            <w:tcW w:w="898" w:type="dxa"/>
          </w:tcPr>
          <w:p w14:paraId="677C4189" w14:textId="7A06A115" w:rsidR="005E333E" w:rsidRDefault="005E333E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24EB17A3" w14:textId="7128B42F" w:rsidR="005E333E" w:rsidRDefault="005C34A9" w:rsidP="003C70DD">
            <w:pPr>
              <w:pStyle w:val="HRRPBodyText"/>
            </w:pPr>
            <w:proofErr w:type="spellStart"/>
            <w:r>
              <w:t>NRCTC</w:t>
            </w:r>
            <w:proofErr w:type="spellEnd"/>
            <w:r>
              <w:t xml:space="preserve"> Nepal</w:t>
            </w:r>
          </w:p>
        </w:tc>
        <w:tc>
          <w:tcPr>
            <w:tcW w:w="2444" w:type="dxa"/>
          </w:tcPr>
          <w:p w14:paraId="69F68D26" w14:textId="41955F78" w:rsidR="005E333E" w:rsidRDefault="005C34A9" w:rsidP="003C70DD">
            <w:pPr>
              <w:pStyle w:val="HRRPBodyText"/>
            </w:pPr>
            <w:r>
              <w:t>DC</w:t>
            </w:r>
          </w:p>
        </w:tc>
        <w:tc>
          <w:tcPr>
            <w:tcW w:w="1898" w:type="dxa"/>
          </w:tcPr>
          <w:p w14:paraId="3291C8D7" w14:textId="1A7C43C1" w:rsidR="005E333E" w:rsidRDefault="005C34A9" w:rsidP="003C70DD">
            <w:pPr>
              <w:pStyle w:val="HRRPBodyText"/>
            </w:pPr>
            <w:r>
              <w:t>9851258580</w:t>
            </w:r>
          </w:p>
        </w:tc>
        <w:tc>
          <w:tcPr>
            <w:tcW w:w="3419" w:type="dxa"/>
          </w:tcPr>
          <w:p w14:paraId="1DD2B860" w14:textId="2C400FB1" w:rsidR="005E333E" w:rsidRDefault="005C34A9" w:rsidP="003C70DD">
            <w:pPr>
              <w:pStyle w:val="HRRPBodyText"/>
            </w:pPr>
            <w:proofErr w:type="spellStart"/>
            <w:r>
              <w:t>tamangland2016@gmail.com</w:t>
            </w:r>
            <w:proofErr w:type="spellEnd"/>
          </w:p>
        </w:tc>
      </w:tr>
      <w:tr w:rsidR="005E333E" w14:paraId="404909DB" w14:textId="77777777" w:rsidTr="004B36F5">
        <w:tc>
          <w:tcPr>
            <w:tcW w:w="572" w:type="dxa"/>
          </w:tcPr>
          <w:p w14:paraId="3D57862E" w14:textId="30A6C534" w:rsidR="005E333E" w:rsidRDefault="005C34A9" w:rsidP="003C70DD">
            <w:pPr>
              <w:pStyle w:val="HRRPBodyText"/>
            </w:pPr>
            <w:r>
              <w:t>30</w:t>
            </w:r>
          </w:p>
        </w:tc>
        <w:tc>
          <w:tcPr>
            <w:tcW w:w="2618" w:type="dxa"/>
          </w:tcPr>
          <w:p w14:paraId="61C35911" w14:textId="08E835CF" w:rsidR="005E333E" w:rsidRDefault="005C34A9" w:rsidP="003C70DD">
            <w:pPr>
              <w:pStyle w:val="HRRPBodyText"/>
            </w:pPr>
            <w:proofErr w:type="spellStart"/>
            <w:r>
              <w:t>Sumina</w:t>
            </w:r>
            <w:proofErr w:type="spellEnd"/>
            <w:r>
              <w:t xml:space="preserve"> Shrestha</w:t>
            </w:r>
          </w:p>
        </w:tc>
        <w:tc>
          <w:tcPr>
            <w:tcW w:w="898" w:type="dxa"/>
          </w:tcPr>
          <w:p w14:paraId="1E3CD086" w14:textId="09587124" w:rsidR="005E333E" w:rsidRDefault="005C34A9" w:rsidP="003C70DD">
            <w:pPr>
              <w:pStyle w:val="HRRPBodyText"/>
            </w:pPr>
            <w:r>
              <w:t>Female</w:t>
            </w:r>
          </w:p>
        </w:tc>
        <w:tc>
          <w:tcPr>
            <w:tcW w:w="2138" w:type="dxa"/>
          </w:tcPr>
          <w:p w14:paraId="1E185503" w14:textId="6F9D3596" w:rsidR="005E333E" w:rsidRDefault="005C34A9" w:rsidP="003C70DD">
            <w:pPr>
              <w:pStyle w:val="HRRPBodyText"/>
            </w:pPr>
            <w:proofErr w:type="spellStart"/>
            <w:r>
              <w:t>Pactical</w:t>
            </w:r>
            <w:proofErr w:type="spellEnd"/>
            <w:r>
              <w:t xml:space="preserve">  Action </w:t>
            </w:r>
          </w:p>
        </w:tc>
        <w:tc>
          <w:tcPr>
            <w:tcW w:w="2444" w:type="dxa"/>
          </w:tcPr>
          <w:p w14:paraId="26820DA3" w14:textId="7D1DB074" w:rsidR="005E333E" w:rsidRDefault="005C34A9" w:rsidP="003C70DD">
            <w:pPr>
              <w:pStyle w:val="HRRPBodyText"/>
            </w:pPr>
            <w:proofErr w:type="spellStart"/>
            <w:r>
              <w:t>DPO</w:t>
            </w:r>
            <w:proofErr w:type="spellEnd"/>
          </w:p>
        </w:tc>
        <w:tc>
          <w:tcPr>
            <w:tcW w:w="1898" w:type="dxa"/>
          </w:tcPr>
          <w:p w14:paraId="6651ECDF" w14:textId="770740CF" w:rsidR="005E333E" w:rsidRDefault="005C34A9" w:rsidP="003C70DD">
            <w:pPr>
              <w:pStyle w:val="HRRPBodyText"/>
            </w:pPr>
            <w:r>
              <w:t>9851232663</w:t>
            </w:r>
          </w:p>
        </w:tc>
        <w:tc>
          <w:tcPr>
            <w:tcW w:w="3419" w:type="dxa"/>
          </w:tcPr>
          <w:p w14:paraId="6FF90BDD" w14:textId="0DAD4180" w:rsidR="005E333E" w:rsidRDefault="005C34A9" w:rsidP="003C70DD">
            <w:pPr>
              <w:pStyle w:val="HRRPBodyText"/>
            </w:pPr>
            <w:proofErr w:type="spellStart"/>
            <w:r>
              <w:t>sumina.shrestha@pacticalaction.org.np</w:t>
            </w:r>
            <w:proofErr w:type="spellEnd"/>
          </w:p>
        </w:tc>
      </w:tr>
      <w:tr w:rsidR="005E333E" w14:paraId="52F1E656" w14:textId="77777777" w:rsidTr="004B36F5">
        <w:tc>
          <w:tcPr>
            <w:tcW w:w="572" w:type="dxa"/>
          </w:tcPr>
          <w:p w14:paraId="4D0BF80A" w14:textId="4AB691B5" w:rsidR="005E333E" w:rsidRDefault="005C34A9" w:rsidP="003C70DD">
            <w:pPr>
              <w:pStyle w:val="HRRPBodyText"/>
            </w:pPr>
            <w:r>
              <w:t>31</w:t>
            </w:r>
          </w:p>
        </w:tc>
        <w:tc>
          <w:tcPr>
            <w:tcW w:w="2618" w:type="dxa"/>
          </w:tcPr>
          <w:p w14:paraId="5F377D89" w14:textId="5900AE29" w:rsidR="005E333E" w:rsidRDefault="005C34A9" w:rsidP="003C70DD">
            <w:pPr>
              <w:pStyle w:val="HRRPBodyText"/>
            </w:pPr>
            <w:proofErr w:type="spellStart"/>
            <w:r>
              <w:t>Keshab</w:t>
            </w:r>
            <w:proofErr w:type="spellEnd"/>
            <w:r>
              <w:t xml:space="preserve"> Raj </w:t>
            </w:r>
            <w:proofErr w:type="spellStart"/>
            <w:r>
              <w:t>Aryal</w:t>
            </w:r>
            <w:proofErr w:type="spellEnd"/>
          </w:p>
        </w:tc>
        <w:tc>
          <w:tcPr>
            <w:tcW w:w="898" w:type="dxa"/>
          </w:tcPr>
          <w:p w14:paraId="6ED7CBCE" w14:textId="0A2639D5" w:rsidR="005E333E" w:rsidRDefault="005C34A9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67B29246" w14:textId="20F91526" w:rsidR="005E333E" w:rsidRDefault="005C34A9" w:rsidP="003C70DD">
            <w:pPr>
              <w:pStyle w:val="HRRPBodyText"/>
            </w:pPr>
            <w:proofErr w:type="spellStart"/>
            <w:r>
              <w:t>JJMS</w:t>
            </w:r>
            <w:proofErr w:type="spellEnd"/>
          </w:p>
        </w:tc>
        <w:tc>
          <w:tcPr>
            <w:tcW w:w="2444" w:type="dxa"/>
          </w:tcPr>
          <w:p w14:paraId="48A26BC2" w14:textId="0EAD0695" w:rsidR="005E333E" w:rsidRDefault="005C34A9" w:rsidP="003C70DD">
            <w:pPr>
              <w:pStyle w:val="HRRPBodyText"/>
            </w:pPr>
            <w:r>
              <w:t>PC</w:t>
            </w:r>
          </w:p>
        </w:tc>
        <w:tc>
          <w:tcPr>
            <w:tcW w:w="1898" w:type="dxa"/>
          </w:tcPr>
          <w:p w14:paraId="1A0CD3A3" w14:textId="1EE24950" w:rsidR="005E333E" w:rsidRDefault="005C34A9" w:rsidP="003C70DD">
            <w:pPr>
              <w:pStyle w:val="HRRPBodyText"/>
            </w:pPr>
            <w:r>
              <w:t>9851099974</w:t>
            </w:r>
          </w:p>
        </w:tc>
        <w:tc>
          <w:tcPr>
            <w:tcW w:w="3419" w:type="dxa"/>
          </w:tcPr>
          <w:p w14:paraId="791FC5BD" w14:textId="6A234AF7" w:rsidR="005E333E" w:rsidRDefault="005C34A9" w:rsidP="003C70DD">
            <w:pPr>
              <w:pStyle w:val="HRRPBodyText"/>
            </w:pPr>
            <w:proofErr w:type="spellStart"/>
            <w:r>
              <w:t>keshab.nuwakot@yahoo.com</w:t>
            </w:r>
            <w:proofErr w:type="spellEnd"/>
          </w:p>
        </w:tc>
      </w:tr>
      <w:tr w:rsidR="005E333E" w14:paraId="4F3C29BE" w14:textId="77777777" w:rsidTr="004B36F5">
        <w:tc>
          <w:tcPr>
            <w:tcW w:w="572" w:type="dxa"/>
          </w:tcPr>
          <w:p w14:paraId="251E42B1" w14:textId="66FFDBD1" w:rsidR="005E333E" w:rsidRDefault="005C34A9" w:rsidP="003C70DD">
            <w:pPr>
              <w:pStyle w:val="HRRPBodyText"/>
            </w:pPr>
            <w:r>
              <w:t>32</w:t>
            </w:r>
          </w:p>
        </w:tc>
        <w:tc>
          <w:tcPr>
            <w:tcW w:w="2618" w:type="dxa"/>
          </w:tcPr>
          <w:p w14:paraId="14F144CA" w14:textId="00A0C4F6" w:rsidR="005E333E" w:rsidRDefault="005C34A9" w:rsidP="003C70DD">
            <w:pPr>
              <w:pStyle w:val="HRRPBodyText"/>
            </w:pPr>
            <w:r>
              <w:t xml:space="preserve">Madan Kumar Ale </w:t>
            </w:r>
            <w:proofErr w:type="spellStart"/>
            <w:r>
              <w:t>magar</w:t>
            </w:r>
            <w:proofErr w:type="spellEnd"/>
          </w:p>
        </w:tc>
        <w:tc>
          <w:tcPr>
            <w:tcW w:w="898" w:type="dxa"/>
          </w:tcPr>
          <w:p w14:paraId="06E8AD9D" w14:textId="32B0B14A" w:rsidR="005E333E" w:rsidRDefault="005C34A9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2759044D" w14:textId="3F8E25E5" w:rsidR="005E333E" w:rsidRDefault="005C34A9" w:rsidP="003C70DD">
            <w:pPr>
              <w:pStyle w:val="HRRPBodyText"/>
            </w:pPr>
            <w:proofErr w:type="spellStart"/>
            <w:r>
              <w:t>DTO</w:t>
            </w:r>
            <w:proofErr w:type="spellEnd"/>
          </w:p>
        </w:tc>
        <w:tc>
          <w:tcPr>
            <w:tcW w:w="2444" w:type="dxa"/>
          </w:tcPr>
          <w:p w14:paraId="1D06D484" w14:textId="46136604" w:rsidR="005E333E" w:rsidRDefault="005C34A9" w:rsidP="003C70DD">
            <w:pPr>
              <w:pStyle w:val="HRRPBodyText"/>
            </w:pPr>
            <w:r>
              <w:t>district engineer</w:t>
            </w:r>
          </w:p>
        </w:tc>
        <w:tc>
          <w:tcPr>
            <w:tcW w:w="1898" w:type="dxa"/>
          </w:tcPr>
          <w:p w14:paraId="2A139DED" w14:textId="713D7CA5" w:rsidR="005E333E" w:rsidRDefault="005C34A9" w:rsidP="003C70DD">
            <w:pPr>
              <w:pStyle w:val="HRRPBodyText"/>
            </w:pPr>
            <w:r>
              <w:t>9851145746</w:t>
            </w:r>
          </w:p>
        </w:tc>
        <w:tc>
          <w:tcPr>
            <w:tcW w:w="3419" w:type="dxa"/>
          </w:tcPr>
          <w:p w14:paraId="4D9E5BFF" w14:textId="5EE3B3EF" w:rsidR="005E333E" w:rsidRDefault="005C34A9" w:rsidP="003C70DD">
            <w:pPr>
              <w:pStyle w:val="HRRPBodyText"/>
            </w:pPr>
            <w:proofErr w:type="spellStart"/>
            <w:r>
              <w:t>madanale@yahoo.com</w:t>
            </w:r>
            <w:proofErr w:type="spellEnd"/>
          </w:p>
        </w:tc>
      </w:tr>
      <w:tr w:rsidR="00207C9A" w14:paraId="29259597" w14:textId="77777777" w:rsidTr="004B36F5">
        <w:tc>
          <w:tcPr>
            <w:tcW w:w="572" w:type="dxa"/>
          </w:tcPr>
          <w:p w14:paraId="06E42ADF" w14:textId="6FD5273D" w:rsidR="00E175C8" w:rsidRDefault="005C34A9" w:rsidP="003C70DD">
            <w:pPr>
              <w:pStyle w:val="HRRPBodyText"/>
            </w:pPr>
            <w:r>
              <w:t>33</w:t>
            </w:r>
          </w:p>
        </w:tc>
        <w:tc>
          <w:tcPr>
            <w:tcW w:w="2618" w:type="dxa"/>
          </w:tcPr>
          <w:p w14:paraId="7A4D64D5" w14:textId="5F4F5009" w:rsidR="00E175C8" w:rsidRDefault="005C34A9" w:rsidP="003C70DD">
            <w:pPr>
              <w:pStyle w:val="HRRPBodyText"/>
            </w:pPr>
            <w:proofErr w:type="spellStart"/>
            <w:r>
              <w:t>Pramod</w:t>
            </w:r>
            <w:proofErr w:type="spellEnd"/>
            <w:r>
              <w:t xml:space="preserve"> Kumar </w:t>
            </w:r>
            <w:proofErr w:type="spellStart"/>
            <w:r>
              <w:t>Titung</w:t>
            </w:r>
            <w:proofErr w:type="spellEnd"/>
          </w:p>
        </w:tc>
        <w:tc>
          <w:tcPr>
            <w:tcW w:w="898" w:type="dxa"/>
          </w:tcPr>
          <w:p w14:paraId="06223C94" w14:textId="00BE534C" w:rsidR="00E175C8" w:rsidRDefault="005C34A9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6A7AB209" w14:textId="208E3EE9" w:rsidR="00E175C8" w:rsidRDefault="005C34A9" w:rsidP="003C70DD">
            <w:pPr>
              <w:pStyle w:val="HRRPBodyText"/>
            </w:pPr>
            <w:proofErr w:type="spellStart"/>
            <w:r>
              <w:t>Samartan</w:t>
            </w:r>
            <w:proofErr w:type="spellEnd"/>
            <w:r>
              <w:t xml:space="preserve"> Purse</w:t>
            </w:r>
          </w:p>
        </w:tc>
        <w:tc>
          <w:tcPr>
            <w:tcW w:w="2444" w:type="dxa"/>
          </w:tcPr>
          <w:p w14:paraId="000CECEC" w14:textId="0C10423F" w:rsidR="00E175C8" w:rsidRDefault="005C34A9" w:rsidP="003C70DD">
            <w:pPr>
              <w:pStyle w:val="HRRPBodyText"/>
            </w:pPr>
            <w:r>
              <w:t>FP</w:t>
            </w:r>
          </w:p>
        </w:tc>
        <w:tc>
          <w:tcPr>
            <w:tcW w:w="1898" w:type="dxa"/>
          </w:tcPr>
          <w:p w14:paraId="0AE9D18F" w14:textId="66CA2272" w:rsidR="00E175C8" w:rsidRDefault="005C34A9" w:rsidP="003C70DD">
            <w:pPr>
              <w:pStyle w:val="HRRPBodyText"/>
            </w:pPr>
            <w:r>
              <w:t>9849118316</w:t>
            </w:r>
          </w:p>
        </w:tc>
        <w:tc>
          <w:tcPr>
            <w:tcW w:w="3419" w:type="dxa"/>
          </w:tcPr>
          <w:p w14:paraId="47191ACA" w14:textId="73985068" w:rsidR="00E175C8" w:rsidRDefault="005C34A9" w:rsidP="003C70DD">
            <w:pPr>
              <w:pStyle w:val="HRRPBodyText"/>
            </w:pPr>
            <w:proofErr w:type="spellStart"/>
            <w:r>
              <w:t>PTitung@samaratan.org</w:t>
            </w:r>
            <w:proofErr w:type="spellEnd"/>
          </w:p>
        </w:tc>
      </w:tr>
      <w:tr w:rsidR="00207C9A" w14:paraId="44046722" w14:textId="77777777" w:rsidTr="004B36F5">
        <w:tc>
          <w:tcPr>
            <w:tcW w:w="572" w:type="dxa"/>
          </w:tcPr>
          <w:p w14:paraId="21E879D4" w14:textId="355197F9" w:rsidR="00E175C8" w:rsidRDefault="005C34A9" w:rsidP="003C70DD">
            <w:pPr>
              <w:pStyle w:val="HRRPBodyText"/>
            </w:pPr>
            <w:r>
              <w:t>34</w:t>
            </w:r>
          </w:p>
        </w:tc>
        <w:tc>
          <w:tcPr>
            <w:tcW w:w="2618" w:type="dxa"/>
          </w:tcPr>
          <w:p w14:paraId="6E9687CA" w14:textId="163FFE68" w:rsidR="00E175C8" w:rsidRDefault="005C34A9" w:rsidP="003C70DD">
            <w:pPr>
              <w:pStyle w:val="HRRPBodyText"/>
            </w:pPr>
            <w:proofErr w:type="spellStart"/>
            <w:r>
              <w:t>Suroj</w:t>
            </w:r>
            <w:proofErr w:type="spellEnd"/>
            <w:r>
              <w:t xml:space="preserve"> </w:t>
            </w:r>
            <w:proofErr w:type="spellStart"/>
            <w:r>
              <w:t>Maharajan</w:t>
            </w:r>
            <w:proofErr w:type="spellEnd"/>
          </w:p>
        </w:tc>
        <w:tc>
          <w:tcPr>
            <w:tcW w:w="898" w:type="dxa"/>
          </w:tcPr>
          <w:p w14:paraId="1FE43F0E" w14:textId="300F922E" w:rsidR="00E175C8" w:rsidRDefault="005C34A9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1253BA81" w14:textId="6067C39A" w:rsidR="00E175C8" w:rsidRDefault="005C34A9" w:rsidP="003C70DD">
            <w:pPr>
              <w:pStyle w:val="HRRPBodyText"/>
            </w:pPr>
            <w:r>
              <w:t>Samaritan Purse</w:t>
            </w:r>
          </w:p>
        </w:tc>
        <w:tc>
          <w:tcPr>
            <w:tcW w:w="2444" w:type="dxa"/>
          </w:tcPr>
          <w:p w14:paraId="3126A61B" w14:textId="07C7E36F" w:rsidR="00E175C8" w:rsidRDefault="005C34A9" w:rsidP="003C70DD">
            <w:pPr>
              <w:pStyle w:val="HRRPBodyText"/>
            </w:pPr>
            <w:r>
              <w:t>Engineer</w:t>
            </w:r>
          </w:p>
        </w:tc>
        <w:tc>
          <w:tcPr>
            <w:tcW w:w="1898" w:type="dxa"/>
          </w:tcPr>
          <w:p w14:paraId="32BF18F9" w14:textId="1A6CCFCD" w:rsidR="00E175C8" w:rsidRDefault="005C34A9" w:rsidP="003C70DD">
            <w:pPr>
              <w:pStyle w:val="HRRPBodyText"/>
            </w:pPr>
            <w:r>
              <w:t>9841669112</w:t>
            </w:r>
          </w:p>
        </w:tc>
        <w:tc>
          <w:tcPr>
            <w:tcW w:w="3419" w:type="dxa"/>
          </w:tcPr>
          <w:p w14:paraId="682DE704" w14:textId="5B6CA0F8" w:rsidR="00E175C8" w:rsidRDefault="005C34A9" w:rsidP="003C70DD">
            <w:pPr>
              <w:pStyle w:val="HRRPBodyText"/>
            </w:pPr>
            <w:proofErr w:type="spellStart"/>
            <w:r>
              <w:t>surojmahajang91@gmail.com</w:t>
            </w:r>
            <w:proofErr w:type="spellEnd"/>
          </w:p>
        </w:tc>
      </w:tr>
      <w:tr w:rsidR="00207C9A" w14:paraId="32EDD268" w14:textId="77777777" w:rsidTr="004B36F5">
        <w:tc>
          <w:tcPr>
            <w:tcW w:w="572" w:type="dxa"/>
          </w:tcPr>
          <w:p w14:paraId="77F565A8" w14:textId="71683E74" w:rsidR="00E175C8" w:rsidRDefault="005C34A9" w:rsidP="003C70DD">
            <w:pPr>
              <w:pStyle w:val="HRRPBodyText"/>
            </w:pPr>
            <w:r>
              <w:t>35</w:t>
            </w:r>
          </w:p>
        </w:tc>
        <w:tc>
          <w:tcPr>
            <w:tcW w:w="2618" w:type="dxa"/>
          </w:tcPr>
          <w:p w14:paraId="1C49C3DC" w14:textId="4730EBB7" w:rsidR="00E175C8" w:rsidRDefault="005C34A9" w:rsidP="003C70DD">
            <w:pPr>
              <w:pStyle w:val="HRRPBodyText"/>
            </w:pPr>
            <w:r>
              <w:t>Jeevan Tamang</w:t>
            </w:r>
          </w:p>
        </w:tc>
        <w:tc>
          <w:tcPr>
            <w:tcW w:w="898" w:type="dxa"/>
          </w:tcPr>
          <w:p w14:paraId="54EBA311" w14:textId="3ACFA3D2" w:rsidR="00E175C8" w:rsidRDefault="005C34A9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6EDB9C57" w14:textId="4ACC8F0C" w:rsidR="00E175C8" w:rsidRDefault="005C34A9" w:rsidP="003C70DD">
            <w:pPr>
              <w:pStyle w:val="HRRPBodyText"/>
            </w:pPr>
            <w:r>
              <w:t>GIZ</w:t>
            </w:r>
          </w:p>
        </w:tc>
        <w:tc>
          <w:tcPr>
            <w:tcW w:w="2444" w:type="dxa"/>
          </w:tcPr>
          <w:p w14:paraId="7A099549" w14:textId="24989E72" w:rsidR="00E175C8" w:rsidRDefault="005C34A9" w:rsidP="003C70DD">
            <w:pPr>
              <w:pStyle w:val="HRRPBodyText"/>
            </w:pPr>
            <w:r>
              <w:t>CF</w:t>
            </w:r>
          </w:p>
        </w:tc>
        <w:tc>
          <w:tcPr>
            <w:tcW w:w="1898" w:type="dxa"/>
          </w:tcPr>
          <w:p w14:paraId="5CB11012" w14:textId="0E034226" w:rsidR="00E175C8" w:rsidRDefault="005C34A9" w:rsidP="003C70DD">
            <w:pPr>
              <w:pStyle w:val="HRRPBodyText"/>
            </w:pPr>
            <w:r>
              <w:t>9849693434</w:t>
            </w:r>
          </w:p>
        </w:tc>
        <w:tc>
          <w:tcPr>
            <w:tcW w:w="3419" w:type="dxa"/>
          </w:tcPr>
          <w:p w14:paraId="0FC27ACD" w14:textId="2E0D7144" w:rsidR="00E175C8" w:rsidRDefault="005C34A9" w:rsidP="003C70DD">
            <w:pPr>
              <w:pStyle w:val="HRRPBodyText"/>
            </w:pPr>
            <w:proofErr w:type="spellStart"/>
            <w:r>
              <w:t>JeevanTamang019@gmail.com</w:t>
            </w:r>
            <w:proofErr w:type="spellEnd"/>
          </w:p>
        </w:tc>
      </w:tr>
      <w:tr w:rsidR="005C34A9" w14:paraId="1D5FCC55" w14:textId="77777777" w:rsidTr="004B36F5">
        <w:tc>
          <w:tcPr>
            <w:tcW w:w="572" w:type="dxa"/>
          </w:tcPr>
          <w:p w14:paraId="082878D3" w14:textId="54BEFFCA" w:rsidR="005C34A9" w:rsidRDefault="005C34A9" w:rsidP="003C70DD">
            <w:pPr>
              <w:pStyle w:val="HRRPBodyText"/>
            </w:pPr>
            <w:r>
              <w:t>36</w:t>
            </w:r>
          </w:p>
        </w:tc>
        <w:tc>
          <w:tcPr>
            <w:tcW w:w="2618" w:type="dxa"/>
          </w:tcPr>
          <w:p w14:paraId="13AFF538" w14:textId="3E67CA2A" w:rsidR="005C34A9" w:rsidRDefault="005C34A9" w:rsidP="003C70DD">
            <w:pPr>
              <w:pStyle w:val="HRRPBodyText"/>
            </w:pPr>
            <w:proofErr w:type="spellStart"/>
            <w:r>
              <w:t>Lakpa</w:t>
            </w:r>
            <w:proofErr w:type="spellEnd"/>
            <w:r>
              <w:t xml:space="preserve"> Sherpa</w:t>
            </w:r>
          </w:p>
        </w:tc>
        <w:tc>
          <w:tcPr>
            <w:tcW w:w="898" w:type="dxa"/>
          </w:tcPr>
          <w:p w14:paraId="605F3285" w14:textId="3C84C435" w:rsidR="005C34A9" w:rsidRDefault="005C34A9" w:rsidP="003C70DD">
            <w:pPr>
              <w:pStyle w:val="HRRPBodyText"/>
            </w:pPr>
            <w:r>
              <w:t>Female</w:t>
            </w:r>
          </w:p>
        </w:tc>
        <w:tc>
          <w:tcPr>
            <w:tcW w:w="2138" w:type="dxa"/>
          </w:tcPr>
          <w:p w14:paraId="3F21F59A" w14:textId="4C67FB59" w:rsidR="005C34A9" w:rsidRDefault="005C34A9" w:rsidP="003C70DD">
            <w:pPr>
              <w:pStyle w:val="HRRPBodyText"/>
            </w:pPr>
            <w:proofErr w:type="spellStart"/>
            <w:r>
              <w:t>DLPIU</w:t>
            </w:r>
            <w:proofErr w:type="spellEnd"/>
          </w:p>
        </w:tc>
        <w:tc>
          <w:tcPr>
            <w:tcW w:w="2444" w:type="dxa"/>
          </w:tcPr>
          <w:p w14:paraId="14D7F442" w14:textId="4C2253DB" w:rsidR="005C34A9" w:rsidRDefault="005C34A9" w:rsidP="003C70DD">
            <w:pPr>
              <w:pStyle w:val="HRRPBodyText"/>
            </w:pPr>
            <w:r>
              <w:t>Engineer</w:t>
            </w:r>
          </w:p>
        </w:tc>
        <w:tc>
          <w:tcPr>
            <w:tcW w:w="1898" w:type="dxa"/>
          </w:tcPr>
          <w:p w14:paraId="3BC23D40" w14:textId="5BF7E02F" w:rsidR="005C34A9" w:rsidRDefault="005C34A9" w:rsidP="003C70DD">
            <w:pPr>
              <w:pStyle w:val="HRRPBodyText"/>
            </w:pPr>
            <w:r>
              <w:t>9861167605</w:t>
            </w:r>
          </w:p>
        </w:tc>
        <w:tc>
          <w:tcPr>
            <w:tcW w:w="3419" w:type="dxa"/>
          </w:tcPr>
          <w:p w14:paraId="25B49FB6" w14:textId="4F604CEE" w:rsidR="005C34A9" w:rsidRDefault="005C34A9" w:rsidP="003C70DD">
            <w:pPr>
              <w:pStyle w:val="HRRPBodyText"/>
            </w:pPr>
            <w:proofErr w:type="spellStart"/>
            <w:r>
              <w:t>ar.lakpasherpa@gmail.com</w:t>
            </w:r>
            <w:proofErr w:type="spellEnd"/>
          </w:p>
        </w:tc>
      </w:tr>
      <w:tr w:rsidR="005C34A9" w14:paraId="7271C49D" w14:textId="77777777" w:rsidTr="004B36F5">
        <w:tc>
          <w:tcPr>
            <w:tcW w:w="572" w:type="dxa"/>
          </w:tcPr>
          <w:p w14:paraId="7F2E89BB" w14:textId="3C7428D8" w:rsidR="005C34A9" w:rsidRDefault="005C34A9" w:rsidP="003C70DD">
            <w:pPr>
              <w:pStyle w:val="HRRPBodyText"/>
            </w:pPr>
            <w:r>
              <w:t>37</w:t>
            </w:r>
          </w:p>
        </w:tc>
        <w:tc>
          <w:tcPr>
            <w:tcW w:w="2618" w:type="dxa"/>
          </w:tcPr>
          <w:p w14:paraId="3766B542" w14:textId="4F4FACE7" w:rsidR="005C34A9" w:rsidRDefault="005C34A9" w:rsidP="003C70DD">
            <w:pPr>
              <w:pStyle w:val="HRRPBodyText"/>
            </w:pPr>
            <w:proofErr w:type="spellStart"/>
            <w:r>
              <w:t>Keshave</w:t>
            </w:r>
            <w:proofErr w:type="spellEnd"/>
            <w:r>
              <w:t xml:space="preserve"> Gajurel</w:t>
            </w:r>
          </w:p>
        </w:tc>
        <w:tc>
          <w:tcPr>
            <w:tcW w:w="898" w:type="dxa"/>
          </w:tcPr>
          <w:p w14:paraId="7A447539" w14:textId="3EA8E9DE" w:rsidR="005C34A9" w:rsidRDefault="005C34A9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2F51FA27" w14:textId="764F52AE" w:rsidR="005C34A9" w:rsidRDefault="00CB5C34" w:rsidP="003C70DD">
            <w:pPr>
              <w:pStyle w:val="HRRPBodyText"/>
            </w:pPr>
            <w:r>
              <w:t>NRA</w:t>
            </w:r>
          </w:p>
        </w:tc>
        <w:tc>
          <w:tcPr>
            <w:tcW w:w="2444" w:type="dxa"/>
          </w:tcPr>
          <w:p w14:paraId="76F67A1D" w14:textId="48043A27" w:rsidR="005C34A9" w:rsidRDefault="00CB5C34" w:rsidP="003C70DD">
            <w:pPr>
              <w:pStyle w:val="HRRPBodyText"/>
            </w:pPr>
            <w:r>
              <w:t>OA</w:t>
            </w:r>
          </w:p>
        </w:tc>
        <w:tc>
          <w:tcPr>
            <w:tcW w:w="1898" w:type="dxa"/>
          </w:tcPr>
          <w:p w14:paraId="68B7A378" w14:textId="6537D3AA" w:rsidR="005C34A9" w:rsidRDefault="00CB5C34" w:rsidP="003C70DD">
            <w:pPr>
              <w:pStyle w:val="HRRPBodyText"/>
            </w:pPr>
            <w:r>
              <w:t>9860009278</w:t>
            </w:r>
          </w:p>
        </w:tc>
        <w:tc>
          <w:tcPr>
            <w:tcW w:w="3419" w:type="dxa"/>
          </w:tcPr>
          <w:p w14:paraId="68071306" w14:textId="29C0175F" w:rsidR="005C34A9" w:rsidRDefault="00CB5C34" w:rsidP="003C70DD">
            <w:pPr>
              <w:pStyle w:val="HRRPBodyText"/>
            </w:pPr>
            <w:proofErr w:type="spellStart"/>
            <w:r>
              <w:t>keshav.gajurelza@gmail.com</w:t>
            </w:r>
            <w:proofErr w:type="spellEnd"/>
          </w:p>
        </w:tc>
      </w:tr>
      <w:tr w:rsidR="005C34A9" w14:paraId="0A9958DF" w14:textId="77777777" w:rsidTr="004B36F5">
        <w:tc>
          <w:tcPr>
            <w:tcW w:w="572" w:type="dxa"/>
          </w:tcPr>
          <w:p w14:paraId="1190A968" w14:textId="494D5F98" w:rsidR="005C34A9" w:rsidRDefault="00CB5C34" w:rsidP="003C70DD">
            <w:pPr>
              <w:pStyle w:val="HRRPBodyText"/>
            </w:pPr>
            <w:r>
              <w:t>38</w:t>
            </w:r>
          </w:p>
        </w:tc>
        <w:tc>
          <w:tcPr>
            <w:tcW w:w="2618" w:type="dxa"/>
          </w:tcPr>
          <w:p w14:paraId="75BFC3AF" w14:textId="38591A05" w:rsidR="005C34A9" w:rsidRDefault="00CB5C34" w:rsidP="003C70DD">
            <w:pPr>
              <w:pStyle w:val="HRRPBodyText"/>
            </w:pPr>
            <w:proofErr w:type="spellStart"/>
            <w:r>
              <w:t>Prajwal</w:t>
            </w:r>
            <w:proofErr w:type="spellEnd"/>
            <w:r>
              <w:t xml:space="preserve"> KC</w:t>
            </w:r>
          </w:p>
        </w:tc>
        <w:tc>
          <w:tcPr>
            <w:tcW w:w="898" w:type="dxa"/>
          </w:tcPr>
          <w:p w14:paraId="58C306A9" w14:textId="4D47F673" w:rsidR="005C34A9" w:rsidRDefault="00CB5C34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4CE3656C" w14:textId="64E7D5D8" w:rsidR="005C34A9" w:rsidRDefault="00CB5C34" w:rsidP="003C70DD">
            <w:pPr>
              <w:pStyle w:val="HRRPBodyText"/>
            </w:pPr>
            <w:r>
              <w:t xml:space="preserve">NRA , </w:t>
            </w:r>
            <w:proofErr w:type="spellStart"/>
            <w:r>
              <w:t>DLPIU</w:t>
            </w:r>
            <w:proofErr w:type="spellEnd"/>
            <w:r>
              <w:t xml:space="preserve"> </w:t>
            </w:r>
          </w:p>
        </w:tc>
        <w:tc>
          <w:tcPr>
            <w:tcW w:w="2444" w:type="dxa"/>
          </w:tcPr>
          <w:p w14:paraId="4AB6CCE1" w14:textId="2D03A55F" w:rsidR="005C34A9" w:rsidRDefault="00CB5C34" w:rsidP="003C70DD">
            <w:pPr>
              <w:pStyle w:val="HRRPBodyText"/>
            </w:pPr>
            <w:proofErr w:type="spellStart"/>
            <w:r>
              <w:t>DSE</w:t>
            </w:r>
            <w:proofErr w:type="spellEnd"/>
          </w:p>
        </w:tc>
        <w:tc>
          <w:tcPr>
            <w:tcW w:w="1898" w:type="dxa"/>
          </w:tcPr>
          <w:p w14:paraId="61DEBC1D" w14:textId="7FEC088C" w:rsidR="005C34A9" w:rsidRDefault="00CB5C34" w:rsidP="003C70DD">
            <w:pPr>
              <w:pStyle w:val="HRRPBodyText"/>
            </w:pPr>
            <w:r>
              <w:t>9851249222</w:t>
            </w:r>
          </w:p>
        </w:tc>
        <w:tc>
          <w:tcPr>
            <w:tcW w:w="3419" w:type="dxa"/>
          </w:tcPr>
          <w:p w14:paraId="38E37F59" w14:textId="1D10D74D" w:rsidR="005C34A9" w:rsidRDefault="00CB5C34" w:rsidP="003C70DD">
            <w:pPr>
              <w:pStyle w:val="HRRPBodyText"/>
            </w:pPr>
            <w:proofErr w:type="spellStart"/>
            <w:r>
              <w:t>kcprazwal@gmail.com</w:t>
            </w:r>
            <w:proofErr w:type="spellEnd"/>
          </w:p>
        </w:tc>
      </w:tr>
      <w:tr w:rsidR="005C34A9" w14:paraId="6FB9FB28" w14:textId="77777777" w:rsidTr="004B36F5">
        <w:tc>
          <w:tcPr>
            <w:tcW w:w="572" w:type="dxa"/>
          </w:tcPr>
          <w:p w14:paraId="37F306D4" w14:textId="2A2062F1" w:rsidR="005C34A9" w:rsidRDefault="00CB5C34" w:rsidP="003C70DD">
            <w:pPr>
              <w:pStyle w:val="HRRPBodyText"/>
            </w:pPr>
            <w:r>
              <w:t>39</w:t>
            </w:r>
          </w:p>
        </w:tc>
        <w:tc>
          <w:tcPr>
            <w:tcW w:w="2618" w:type="dxa"/>
          </w:tcPr>
          <w:p w14:paraId="0159C61E" w14:textId="37807358" w:rsidR="005C34A9" w:rsidRDefault="00CB5C34" w:rsidP="003C70DD">
            <w:pPr>
              <w:pStyle w:val="HRRPBodyText"/>
            </w:pPr>
            <w:proofErr w:type="spellStart"/>
            <w:r>
              <w:t>Keshav</w:t>
            </w:r>
            <w:proofErr w:type="spellEnd"/>
            <w:r>
              <w:t xml:space="preserve"> </w:t>
            </w:r>
            <w:proofErr w:type="spellStart"/>
            <w:r>
              <w:t>Adhikary</w:t>
            </w:r>
            <w:proofErr w:type="spellEnd"/>
          </w:p>
        </w:tc>
        <w:tc>
          <w:tcPr>
            <w:tcW w:w="898" w:type="dxa"/>
          </w:tcPr>
          <w:p w14:paraId="6C120ADE" w14:textId="55D5CEDC" w:rsidR="005C34A9" w:rsidRDefault="00CB5C34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0B37D9AB" w14:textId="066DAA3D" w:rsidR="005C34A9" w:rsidRDefault="00CB5C34" w:rsidP="003C70DD">
            <w:pPr>
              <w:pStyle w:val="HRRPBodyText"/>
            </w:pPr>
            <w:r>
              <w:t>Nepal Army</w:t>
            </w:r>
          </w:p>
        </w:tc>
        <w:tc>
          <w:tcPr>
            <w:tcW w:w="2444" w:type="dxa"/>
          </w:tcPr>
          <w:p w14:paraId="78A62D3D" w14:textId="3828913F" w:rsidR="005C34A9" w:rsidRDefault="00CB5C34" w:rsidP="003C70DD">
            <w:pPr>
              <w:pStyle w:val="HRRPBodyText"/>
            </w:pPr>
            <w:r>
              <w:t>Engineer</w:t>
            </w:r>
          </w:p>
        </w:tc>
        <w:tc>
          <w:tcPr>
            <w:tcW w:w="1898" w:type="dxa"/>
          </w:tcPr>
          <w:p w14:paraId="1A227F3D" w14:textId="0758E260" w:rsidR="005C34A9" w:rsidRDefault="00CB5C34" w:rsidP="003C70DD">
            <w:pPr>
              <w:pStyle w:val="HRRPBodyText"/>
            </w:pPr>
            <w:r>
              <w:t>9845090568</w:t>
            </w:r>
          </w:p>
        </w:tc>
        <w:tc>
          <w:tcPr>
            <w:tcW w:w="3419" w:type="dxa"/>
          </w:tcPr>
          <w:p w14:paraId="3878073A" w14:textId="77F13119" w:rsidR="005C34A9" w:rsidRDefault="00CB5C34" w:rsidP="003C70DD">
            <w:pPr>
              <w:pStyle w:val="HRRPBodyText"/>
            </w:pPr>
            <w:proofErr w:type="spellStart"/>
            <w:r>
              <w:t>keshavadh42@gmail.com</w:t>
            </w:r>
            <w:proofErr w:type="spellEnd"/>
          </w:p>
        </w:tc>
      </w:tr>
      <w:tr w:rsidR="005C34A9" w14:paraId="67A54211" w14:textId="77777777" w:rsidTr="004B36F5">
        <w:tc>
          <w:tcPr>
            <w:tcW w:w="572" w:type="dxa"/>
          </w:tcPr>
          <w:p w14:paraId="4CE52B7C" w14:textId="7AF57D12" w:rsidR="005C34A9" w:rsidRDefault="00CB5C34" w:rsidP="003C70DD">
            <w:pPr>
              <w:pStyle w:val="HRRPBodyText"/>
            </w:pPr>
            <w:r>
              <w:t>40</w:t>
            </w:r>
          </w:p>
        </w:tc>
        <w:tc>
          <w:tcPr>
            <w:tcW w:w="2618" w:type="dxa"/>
          </w:tcPr>
          <w:p w14:paraId="0EC21AED" w14:textId="36CC1872" w:rsidR="005C34A9" w:rsidRDefault="00CB5C34" w:rsidP="003C70DD">
            <w:pPr>
              <w:pStyle w:val="HRRPBodyText"/>
            </w:pPr>
            <w:proofErr w:type="spellStart"/>
            <w:r>
              <w:t>SanjivLama</w:t>
            </w:r>
            <w:proofErr w:type="spellEnd"/>
          </w:p>
        </w:tc>
        <w:tc>
          <w:tcPr>
            <w:tcW w:w="898" w:type="dxa"/>
          </w:tcPr>
          <w:p w14:paraId="478FB8A2" w14:textId="4ED29F76" w:rsidR="005C34A9" w:rsidRDefault="00CB5C34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6FAB0414" w14:textId="013C47BD" w:rsidR="005C34A9" w:rsidRDefault="00CB5C34" w:rsidP="003C70DD">
            <w:pPr>
              <w:pStyle w:val="HRRPBodyText"/>
            </w:pPr>
            <w:r>
              <w:t>Nepal Bank</w:t>
            </w:r>
          </w:p>
        </w:tc>
        <w:tc>
          <w:tcPr>
            <w:tcW w:w="2444" w:type="dxa"/>
          </w:tcPr>
          <w:p w14:paraId="0EC85C52" w14:textId="0098D749" w:rsidR="005C34A9" w:rsidRDefault="00CB5C34" w:rsidP="003C70DD">
            <w:pPr>
              <w:pStyle w:val="HRRPBodyText"/>
            </w:pPr>
            <w:proofErr w:type="spellStart"/>
            <w:r>
              <w:t>Asst.Branche</w:t>
            </w:r>
            <w:proofErr w:type="spellEnd"/>
            <w:r>
              <w:t xml:space="preserve"> Manager</w:t>
            </w:r>
          </w:p>
        </w:tc>
        <w:tc>
          <w:tcPr>
            <w:tcW w:w="1898" w:type="dxa"/>
          </w:tcPr>
          <w:p w14:paraId="378A5C61" w14:textId="0287B2CA" w:rsidR="005C34A9" w:rsidRDefault="00CB5C34" w:rsidP="003C70DD">
            <w:pPr>
              <w:pStyle w:val="HRRPBodyText"/>
            </w:pPr>
            <w:r>
              <w:t>9849145696</w:t>
            </w:r>
          </w:p>
        </w:tc>
        <w:tc>
          <w:tcPr>
            <w:tcW w:w="3419" w:type="dxa"/>
          </w:tcPr>
          <w:p w14:paraId="5206BD9E" w14:textId="2AE28EE4" w:rsidR="005C34A9" w:rsidRDefault="00CB5C34" w:rsidP="003C70DD">
            <w:pPr>
              <w:pStyle w:val="HRRPBodyText"/>
            </w:pPr>
            <w:proofErr w:type="spellStart"/>
            <w:r>
              <w:t>lamasanjiv44@gmail.com</w:t>
            </w:r>
            <w:proofErr w:type="spellEnd"/>
          </w:p>
        </w:tc>
      </w:tr>
      <w:tr w:rsidR="005C34A9" w14:paraId="4C3436AC" w14:textId="77777777" w:rsidTr="004B36F5">
        <w:tc>
          <w:tcPr>
            <w:tcW w:w="572" w:type="dxa"/>
          </w:tcPr>
          <w:p w14:paraId="49E4870D" w14:textId="50907F11" w:rsidR="005C34A9" w:rsidRDefault="00CB5C34" w:rsidP="003C70DD">
            <w:pPr>
              <w:pStyle w:val="HRRPBodyText"/>
            </w:pPr>
            <w:r>
              <w:t>41</w:t>
            </w:r>
          </w:p>
        </w:tc>
        <w:tc>
          <w:tcPr>
            <w:tcW w:w="2618" w:type="dxa"/>
          </w:tcPr>
          <w:p w14:paraId="5F1DE7BF" w14:textId="52677F6C" w:rsidR="005C34A9" w:rsidRDefault="00CB5C34" w:rsidP="003C70DD">
            <w:pPr>
              <w:pStyle w:val="HRRPBodyText"/>
            </w:pPr>
            <w:r>
              <w:t>Rijan Gajurel</w:t>
            </w:r>
          </w:p>
        </w:tc>
        <w:tc>
          <w:tcPr>
            <w:tcW w:w="898" w:type="dxa"/>
          </w:tcPr>
          <w:p w14:paraId="1950650D" w14:textId="679040AD" w:rsidR="005C34A9" w:rsidRDefault="00CB5C34" w:rsidP="003C70DD">
            <w:pPr>
              <w:pStyle w:val="HRRPBodyText"/>
            </w:pPr>
            <w:r>
              <w:t>Male</w:t>
            </w:r>
          </w:p>
        </w:tc>
        <w:tc>
          <w:tcPr>
            <w:tcW w:w="2138" w:type="dxa"/>
          </w:tcPr>
          <w:p w14:paraId="3C417552" w14:textId="240E2303" w:rsidR="005C34A9" w:rsidRDefault="00CB5C34" w:rsidP="003C70DD">
            <w:pPr>
              <w:pStyle w:val="HRRPBodyText"/>
            </w:pPr>
            <w:proofErr w:type="spellStart"/>
            <w:r>
              <w:t>HRRP</w:t>
            </w:r>
            <w:proofErr w:type="spellEnd"/>
          </w:p>
        </w:tc>
        <w:tc>
          <w:tcPr>
            <w:tcW w:w="2444" w:type="dxa"/>
          </w:tcPr>
          <w:p w14:paraId="363E9D36" w14:textId="4D61EEB9" w:rsidR="005C34A9" w:rsidRDefault="00CB5C34" w:rsidP="003C70DD">
            <w:pPr>
              <w:pStyle w:val="HRRPBodyText"/>
            </w:pPr>
            <w:proofErr w:type="spellStart"/>
            <w:r>
              <w:t>DIMO</w:t>
            </w:r>
            <w:proofErr w:type="spellEnd"/>
          </w:p>
        </w:tc>
        <w:tc>
          <w:tcPr>
            <w:tcW w:w="1898" w:type="dxa"/>
          </w:tcPr>
          <w:p w14:paraId="1B21F2F7" w14:textId="411017BB" w:rsidR="005C34A9" w:rsidRDefault="00CB5C34" w:rsidP="003C70DD">
            <w:pPr>
              <w:pStyle w:val="HRRPBodyText"/>
            </w:pPr>
            <w:r>
              <w:t>9851114937</w:t>
            </w:r>
          </w:p>
        </w:tc>
        <w:tc>
          <w:tcPr>
            <w:tcW w:w="3419" w:type="dxa"/>
          </w:tcPr>
          <w:p w14:paraId="0072B91D" w14:textId="216B49AF" w:rsidR="005C34A9" w:rsidRDefault="00CB5C34" w:rsidP="003C70DD">
            <w:pPr>
              <w:pStyle w:val="HRRPBodyText"/>
            </w:pPr>
            <w:proofErr w:type="spellStart"/>
            <w:r>
              <w:t>im.rasuwa@hrrpnepal.org</w:t>
            </w:r>
            <w:proofErr w:type="spellEnd"/>
          </w:p>
        </w:tc>
      </w:tr>
      <w:tr w:rsidR="005C34A9" w14:paraId="562026D7" w14:textId="77777777" w:rsidTr="004B36F5">
        <w:tc>
          <w:tcPr>
            <w:tcW w:w="572" w:type="dxa"/>
          </w:tcPr>
          <w:p w14:paraId="0A22339D" w14:textId="77777777" w:rsidR="005C34A9" w:rsidRDefault="005C34A9" w:rsidP="003C70DD">
            <w:pPr>
              <w:pStyle w:val="HRRPBodyText"/>
            </w:pPr>
          </w:p>
        </w:tc>
        <w:tc>
          <w:tcPr>
            <w:tcW w:w="2618" w:type="dxa"/>
          </w:tcPr>
          <w:p w14:paraId="5D22C5C8" w14:textId="77777777" w:rsidR="005C34A9" w:rsidRDefault="005C34A9" w:rsidP="003C70DD">
            <w:pPr>
              <w:pStyle w:val="HRRPBodyText"/>
            </w:pPr>
          </w:p>
        </w:tc>
        <w:tc>
          <w:tcPr>
            <w:tcW w:w="898" w:type="dxa"/>
          </w:tcPr>
          <w:p w14:paraId="1A0A68E5" w14:textId="77777777" w:rsidR="005C34A9" w:rsidRDefault="005C34A9" w:rsidP="003C70DD">
            <w:pPr>
              <w:pStyle w:val="HRRPBodyText"/>
            </w:pPr>
          </w:p>
        </w:tc>
        <w:tc>
          <w:tcPr>
            <w:tcW w:w="2138" w:type="dxa"/>
          </w:tcPr>
          <w:p w14:paraId="1C66C780" w14:textId="77777777" w:rsidR="005C34A9" w:rsidRDefault="005C34A9" w:rsidP="003C70DD">
            <w:pPr>
              <w:pStyle w:val="HRRPBodyText"/>
            </w:pPr>
          </w:p>
        </w:tc>
        <w:tc>
          <w:tcPr>
            <w:tcW w:w="2444" w:type="dxa"/>
          </w:tcPr>
          <w:p w14:paraId="2E0036B8" w14:textId="77777777" w:rsidR="005C34A9" w:rsidRDefault="005C34A9" w:rsidP="003C70DD">
            <w:pPr>
              <w:pStyle w:val="HRRPBodyText"/>
            </w:pPr>
          </w:p>
        </w:tc>
        <w:tc>
          <w:tcPr>
            <w:tcW w:w="1898" w:type="dxa"/>
          </w:tcPr>
          <w:p w14:paraId="593FF3AE" w14:textId="77777777" w:rsidR="005C34A9" w:rsidRDefault="005C34A9" w:rsidP="003C70DD">
            <w:pPr>
              <w:pStyle w:val="HRRPBodyText"/>
            </w:pPr>
          </w:p>
        </w:tc>
        <w:tc>
          <w:tcPr>
            <w:tcW w:w="3419" w:type="dxa"/>
          </w:tcPr>
          <w:p w14:paraId="057434F4" w14:textId="77777777" w:rsidR="005C34A9" w:rsidRDefault="005C34A9" w:rsidP="003C70DD">
            <w:pPr>
              <w:pStyle w:val="HRRPBodyText"/>
            </w:pPr>
          </w:p>
        </w:tc>
      </w:tr>
      <w:tr w:rsidR="005C34A9" w14:paraId="30600CBB" w14:textId="77777777" w:rsidTr="004B36F5">
        <w:tc>
          <w:tcPr>
            <w:tcW w:w="572" w:type="dxa"/>
          </w:tcPr>
          <w:p w14:paraId="2A7EFAC5" w14:textId="77777777" w:rsidR="005C34A9" w:rsidRDefault="005C34A9" w:rsidP="003C70DD">
            <w:pPr>
              <w:pStyle w:val="HRRPBodyText"/>
            </w:pPr>
          </w:p>
        </w:tc>
        <w:tc>
          <w:tcPr>
            <w:tcW w:w="2618" w:type="dxa"/>
          </w:tcPr>
          <w:p w14:paraId="64672A49" w14:textId="77777777" w:rsidR="005C34A9" w:rsidRDefault="005C34A9" w:rsidP="003C70DD">
            <w:pPr>
              <w:pStyle w:val="HRRPBodyText"/>
            </w:pPr>
          </w:p>
        </w:tc>
        <w:tc>
          <w:tcPr>
            <w:tcW w:w="898" w:type="dxa"/>
          </w:tcPr>
          <w:p w14:paraId="64CE20BD" w14:textId="77777777" w:rsidR="005C34A9" w:rsidRDefault="005C34A9" w:rsidP="003C70DD">
            <w:pPr>
              <w:pStyle w:val="HRRPBodyText"/>
            </w:pPr>
          </w:p>
        </w:tc>
        <w:tc>
          <w:tcPr>
            <w:tcW w:w="2138" w:type="dxa"/>
          </w:tcPr>
          <w:p w14:paraId="52CAD3EB" w14:textId="77777777" w:rsidR="005C34A9" w:rsidRDefault="005C34A9" w:rsidP="003C70DD">
            <w:pPr>
              <w:pStyle w:val="HRRPBodyText"/>
            </w:pPr>
          </w:p>
        </w:tc>
        <w:tc>
          <w:tcPr>
            <w:tcW w:w="2444" w:type="dxa"/>
          </w:tcPr>
          <w:p w14:paraId="4A30AF5E" w14:textId="77777777" w:rsidR="005C34A9" w:rsidRDefault="005C34A9" w:rsidP="003C70DD">
            <w:pPr>
              <w:pStyle w:val="HRRPBodyText"/>
            </w:pPr>
          </w:p>
        </w:tc>
        <w:tc>
          <w:tcPr>
            <w:tcW w:w="1898" w:type="dxa"/>
          </w:tcPr>
          <w:p w14:paraId="48C4908D" w14:textId="77777777" w:rsidR="005C34A9" w:rsidRDefault="005C34A9" w:rsidP="003C70DD">
            <w:pPr>
              <w:pStyle w:val="HRRPBodyText"/>
            </w:pPr>
          </w:p>
        </w:tc>
        <w:tc>
          <w:tcPr>
            <w:tcW w:w="3419" w:type="dxa"/>
          </w:tcPr>
          <w:p w14:paraId="37EA3E2D" w14:textId="77777777" w:rsidR="005C34A9" w:rsidRDefault="005C34A9" w:rsidP="003C70DD">
            <w:pPr>
              <w:pStyle w:val="HRRPBodyText"/>
            </w:pPr>
          </w:p>
        </w:tc>
      </w:tr>
    </w:tbl>
    <w:p w14:paraId="4E851B3C" w14:textId="77777777" w:rsidR="00B93670" w:rsidRDefault="00B93670" w:rsidP="003436B3">
      <w:pPr>
        <w:pStyle w:val="HRRPHeading2"/>
      </w:pPr>
      <w:bookmarkStart w:id="12" w:name="_Toc511986980"/>
      <w:r>
        <w:lastRenderedPageBreak/>
        <w:t xml:space="preserve">Annex 2: </w:t>
      </w:r>
      <w:proofErr w:type="spellStart"/>
      <w:r>
        <w:t>Programme</w:t>
      </w:r>
      <w:proofErr w:type="spellEnd"/>
      <w:r>
        <w:t xml:space="preserve"> Agenda</w:t>
      </w:r>
      <w:bookmarkEnd w:id="12"/>
    </w:p>
    <w:tbl>
      <w:tblPr>
        <w:tblStyle w:val="TableGrid"/>
        <w:tblW w:w="13765" w:type="dxa"/>
        <w:tblLook w:val="04A0" w:firstRow="1" w:lastRow="0" w:firstColumn="1" w:lastColumn="0" w:noHBand="0" w:noVBand="1"/>
      </w:tblPr>
      <w:tblGrid>
        <w:gridCol w:w="2722"/>
        <w:gridCol w:w="6905"/>
        <w:gridCol w:w="4138"/>
      </w:tblGrid>
      <w:tr w:rsidR="001E6889" w14:paraId="1C00D99E" w14:textId="77777777" w:rsidTr="000127EF">
        <w:trPr>
          <w:trHeight w:val="280"/>
        </w:trPr>
        <w:tc>
          <w:tcPr>
            <w:tcW w:w="0" w:type="auto"/>
            <w:shd w:val="clear" w:color="auto" w:fill="D9E2F3" w:themeFill="accent1" w:themeFillTint="33"/>
          </w:tcPr>
          <w:p w14:paraId="63729C98" w14:textId="77777777" w:rsidR="001E6889" w:rsidRPr="001E6889" w:rsidRDefault="001E6889" w:rsidP="003C70DD">
            <w:pPr>
              <w:pStyle w:val="HRRPBodyText"/>
            </w:pPr>
            <w:r w:rsidRPr="001E6889">
              <w:t>Time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3EEE5E37" w14:textId="77777777" w:rsidR="001E6889" w:rsidRPr="001E6889" w:rsidRDefault="001E6889" w:rsidP="003C70DD">
            <w:pPr>
              <w:pStyle w:val="HRRPBodyText"/>
            </w:pPr>
            <w:r w:rsidRPr="001E6889">
              <w:t>Description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59A14C81" w14:textId="77777777" w:rsidR="001E6889" w:rsidRPr="001E6889" w:rsidRDefault="001E6889" w:rsidP="003C70DD">
            <w:pPr>
              <w:pStyle w:val="HRRPBodyText"/>
            </w:pPr>
            <w:r w:rsidRPr="001E6889">
              <w:t>Facilitator / Presenter</w:t>
            </w:r>
          </w:p>
        </w:tc>
      </w:tr>
      <w:tr w:rsidR="001E6889" w14:paraId="20C9D007" w14:textId="77777777" w:rsidTr="000127EF">
        <w:trPr>
          <w:trHeight w:val="561"/>
        </w:trPr>
        <w:tc>
          <w:tcPr>
            <w:tcW w:w="0" w:type="auto"/>
          </w:tcPr>
          <w:p w14:paraId="67A93353" w14:textId="02B3C70B" w:rsidR="001E6889" w:rsidRDefault="00B21526" w:rsidP="003C70DD">
            <w:pPr>
              <w:pStyle w:val="HRRPBodyText"/>
            </w:pPr>
            <w:r>
              <w:t>10-12:00</w:t>
            </w:r>
          </w:p>
        </w:tc>
        <w:tc>
          <w:tcPr>
            <w:tcW w:w="0" w:type="auto"/>
          </w:tcPr>
          <w:p w14:paraId="6122E871" w14:textId="77777777" w:rsidR="001E6889" w:rsidRDefault="001E6889" w:rsidP="003C70DD">
            <w:pPr>
              <w:pStyle w:val="HRRPBodyText"/>
            </w:pPr>
            <w:r>
              <w:t>Arrival and registration</w:t>
            </w:r>
          </w:p>
          <w:p w14:paraId="133C2978" w14:textId="77777777" w:rsidR="001E6889" w:rsidRDefault="001E6889" w:rsidP="003C70DD">
            <w:pPr>
              <w:pStyle w:val="HRRPBodyText"/>
            </w:pPr>
            <w:r>
              <w:t>District Exhibition</w:t>
            </w:r>
          </w:p>
        </w:tc>
        <w:tc>
          <w:tcPr>
            <w:tcW w:w="0" w:type="auto"/>
          </w:tcPr>
          <w:p w14:paraId="060FA216" w14:textId="77777777" w:rsidR="001E6889" w:rsidRDefault="001E6889" w:rsidP="003C70DD">
            <w:pPr>
              <w:pStyle w:val="HRRPBodyText"/>
            </w:pPr>
            <w:proofErr w:type="spellStart"/>
            <w:r>
              <w:t>HRRP</w:t>
            </w:r>
            <w:proofErr w:type="spellEnd"/>
          </w:p>
        </w:tc>
      </w:tr>
      <w:tr w:rsidR="001E6889" w14:paraId="0377011F" w14:textId="77777777" w:rsidTr="000127EF">
        <w:trPr>
          <w:trHeight w:val="280"/>
        </w:trPr>
        <w:tc>
          <w:tcPr>
            <w:tcW w:w="0" w:type="auto"/>
          </w:tcPr>
          <w:p w14:paraId="793E728F" w14:textId="60BD4A02" w:rsidR="001E6889" w:rsidRDefault="00B21526" w:rsidP="003C70DD">
            <w:pPr>
              <w:pStyle w:val="HRRPBodyText"/>
            </w:pPr>
            <w:r>
              <w:t>12:30-1:00</w:t>
            </w:r>
          </w:p>
        </w:tc>
        <w:tc>
          <w:tcPr>
            <w:tcW w:w="0" w:type="auto"/>
          </w:tcPr>
          <w:p w14:paraId="6BBDC5DE" w14:textId="5B377F90" w:rsidR="001E6889" w:rsidRDefault="00B21526" w:rsidP="003C70DD">
            <w:pPr>
              <w:pStyle w:val="HRRPBodyText"/>
            </w:pPr>
            <w:r>
              <w:t>Introduction/Sharing of Objectives</w:t>
            </w:r>
          </w:p>
        </w:tc>
        <w:tc>
          <w:tcPr>
            <w:tcW w:w="0" w:type="auto"/>
          </w:tcPr>
          <w:p w14:paraId="6A5CC178" w14:textId="3E762408" w:rsidR="001E6889" w:rsidRDefault="00B21526" w:rsidP="003C70DD">
            <w:pPr>
              <w:pStyle w:val="HRRPBodyText"/>
            </w:pPr>
            <w:proofErr w:type="spellStart"/>
            <w:r>
              <w:t>HRRP</w:t>
            </w:r>
            <w:proofErr w:type="spellEnd"/>
          </w:p>
        </w:tc>
      </w:tr>
      <w:tr w:rsidR="001E6889" w14:paraId="507FC8A4" w14:textId="77777777" w:rsidTr="000127EF">
        <w:trPr>
          <w:trHeight w:val="1093"/>
        </w:trPr>
        <w:tc>
          <w:tcPr>
            <w:tcW w:w="0" w:type="auto"/>
          </w:tcPr>
          <w:p w14:paraId="0772C4A7" w14:textId="47551556" w:rsidR="001E6889" w:rsidRDefault="00B21526" w:rsidP="003C70DD">
            <w:pPr>
              <w:pStyle w:val="HRRPBodyText"/>
            </w:pPr>
            <w:r>
              <w:t>1:00-2:00</w:t>
            </w:r>
          </w:p>
        </w:tc>
        <w:tc>
          <w:tcPr>
            <w:tcW w:w="0" w:type="auto"/>
          </w:tcPr>
          <w:p w14:paraId="7FC69EAA" w14:textId="4415FFD0" w:rsidR="001E6889" w:rsidRDefault="00B21526" w:rsidP="003C70DD">
            <w:pPr>
              <w:pStyle w:val="HRRPBodyText"/>
            </w:pPr>
            <w:r>
              <w:t xml:space="preserve">Presentation from </w:t>
            </w:r>
            <w:proofErr w:type="spellStart"/>
            <w:r>
              <w:t>GoN</w:t>
            </w:r>
            <w:proofErr w:type="spellEnd"/>
            <w:r>
              <w:t xml:space="preserve">/POs and </w:t>
            </w:r>
            <w:proofErr w:type="spellStart"/>
            <w:r>
              <w:t>M&amp;E</w:t>
            </w:r>
            <w:proofErr w:type="spellEnd"/>
          </w:p>
          <w:p w14:paraId="611F026C" w14:textId="77777777" w:rsidR="00B21526" w:rsidRDefault="00B21526" w:rsidP="003C70DD">
            <w:pPr>
              <w:pStyle w:val="HRRPBodyText"/>
            </w:pPr>
            <w:r>
              <w:t>-Progress Update</w:t>
            </w:r>
          </w:p>
          <w:p w14:paraId="0138E54B" w14:textId="77777777" w:rsidR="00B21526" w:rsidRDefault="00B21526" w:rsidP="003C70DD">
            <w:pPr>
              <w:pStyle w:val="HRRPBodyText"/>
            </w:pPr>
            <w:r>
              <w:t>-Best practices and Challenges</w:t>
            </w:r>
          </w:p>
          <w:p w14:paraId="58EEEB98" w14:textId="47A9F14F" w:rsidR="00B21526" w:rsidRDefault="00B21526" w:rsidP="003C70DD">
            <w:pPr>
              <w:pStyle w:val="HRRPBodyText"/>
            </w:pPr>
            <w:r>
              <w:t>-Way Forwards</w:t>
            </w:r>
          </w:p>
        </w:tc>
        <w:tc>
          <w:tcPr>
            <w:tcW w:w="0" w:type="auto"/>
          </w:tcPr>
          <w:p w14:paraId="60D11782" w14:textId="79B84177" w:rsidR="001E6889" w:rsidRDefault="00B21526" w:rsidP="003C70DD">
            <w:pPr>
              <w:pStyle w:val="HRRPBodyText"/>
            </w:pPr>
            <w:proofErr w:type="spellStart"/>
            <w:r>
              <w:t>HRRP</w:t>
            </w:r>
            <w:proofErr w:type="spellEnd"/>
          </w:p>
        </w:tc>
      </w:tr>
      <w:tr w:rsidR="001E6889" w14:paraId="591DD49B" w14:textId="77777777" w:rsidTr="000127EF">
        <w:trPr>
          <w:trHeight w:val="1374"/>
        </w:trPr>
        <w:tc>
          <w:tcPr>
            <w:tcW w:w="0" w:type="auto"/>
          </w:tcPr>
          <w:p w14:paraId="5141236E" w14:textId="236A52A8" w:rsidR="001E6889" w:rsidRDefault="00B21526" w:rsidP="003C70DD">
            <w:pPr>
              <w:pStyle w:val="HRRPBodyText"/>
            </w:pPr>
            <w:r>
              <w:t>2:00-</w:t>
            </w:r>
            <w:r w:rsidR="00252620">
              <w:t>2</w:t>
            </w:r>
            <w:r>
              <w:t>:</w:t>
            </w:r>
            <w:r w:rsidR="00252620">
              <w:t>3</w:t>
            </w:r>
            <w:r>
              <w:t>0</w:t>
            </w:r>
          </w:p>
        </w:tc>
        <w:tc>
          <w:tcPr>
            <w:tcW w:w="0" w:type="auto"/>
          </w:tcPr>
          <w:p w14:paraId="03762105" w14:textId="77777777" w:rsidR="001E6889" w:rsidRDefault="00252620" w:rsidP="003C70DD">
            <w:pPr>
              <w:pStyle w:val="HRRPBodyText"/>
            </w:pPr>
            <w:r>
              <w:t>Group Work/Interaction-Issue based</w:t>
            </w:r>
          </w:p>
          <w:p w14:paraId="7F76BA22" w14:textId="4B6AC961" w:rsidR="00252620" w:rsidRDefault="00252620" w:rsidP="003C70DD">
            <w:pPr>
              <w:pStyle w:val="HRRPBodyText"/>
            </w:pPr>
            <w:r>
              <w:t>-Non-Compliant Issues</w:t>
            </w:r>
          </w:p>
          <w:p w14:paraId="4E36D0DC" w14:textId="77777777" w:rsidR="00252620" w:rsidRDefault="00252620" w:rsidP="003C70DD">
            <w:pPr>
              <w:pStyle w:val="HRRPBodyText"/>
            </w:pPr>
            <w:r>
              <w:t>-Land Issues</w:t>
            </w:r>
          </w:p>
          <w:p w14:paraId="2B5B6278" w14:textId="51F509A9" w:rsidR="00252620" w:rsidRDefault="00252620" w:rsidP="003C70DD">
            <w:pPr>
              <w:pStyle w:val="HRRPBodyText"/>
            </w:pPr>
            <w:r>
              <w:t>-Lack of Trained masons</w:t>
            </w:r>
          </w:p>
          <w:p w14:paraId="4AF9035C" w14:textId="03F1EA77" w:rsidR="00252620" w:rsidRDefault="00252620" w:rsidP="003C70DD">
            <w:pPr>
              <w:pStyle w:val="HRRPBodyText"/>
            </w:pPr>
            <w:r>
              <w:t>-By Laws</w:t>
            </w:r>
          </w:p>
        </w:tc>
        <w:tc>
          <w:tcPr>
            <w:tcW w:w="0" w:type="auto"/>
          </w:tcPr>
          <w:p w14:paraId="4E02B670" w14:textId="1183B5E9" w:rsidR="001E6889" w:rsidRDefault="00252620" w:rsidP="003C70DD">
            <w:pPr>
              <w:pStyle w:val="HRRPBodyText"/>
            </w:pPr>
            <w:r>
              <w:t>Group Leaders/</w:t>
            </w:r>
            <w:proofErr w:type="spellStart"/>
            <w:r>
              <w:t>HRRP</w:t>
            </w:r>
            <w:proofErr w:type="spellEnd"/>
          </w:p>
        </w:tc>
      </w:tr>
      <w:tr w:rsidR="001E6889" w14:paraId="46D644CE" w14:textId="77777777" w:rsidTr="000127EF">
        <w:trPr>
          <w:trHeight w:val="280"/>
        </w:trPr>
        <w:tc>
          <w:tcPr>
            <w:tcW w:w="0" w:type="auto"/>
          </w:tcPr>
          <w:p w14:paraId="68722A0E" w14:textId="37790C36" w:rsidR="001E6889" w:rsidRDefault="00252620" w:rsidP="003C70DD">
            <w:pPr>
              <w:pStyle w:val="HRRPBodyText"/>
            </w:pPr>
            <w:r>
              <w:t>2:30-3:30</w:t>
            </w:r>
          </w:p>
        </w:tc>
        <w:tc>
          <w:tcPr>
            <w:tcW w:w="0" w:type="auto"/>
          </w:tcPr>
          <w:p w14:paraId="7EC43C90" w14:textId="46A2EEF1" w:rsidR="001E6889" w:rsidRDefault="00252620" w:rsidP="003C70DD">
            <w:pPr>
              <w:pStyle w:val="HRRPBodyText"/>
            </w:pPr>
            <w:r>
              <w:t>Group Presentation/Discussion</w:t>
            </w:r>
          </w:p>
        </w:tc>
        <w:tc>
          <w:tcPr>
            <w:tcW w:w="0" w:type="auto"/>
          </w:tcPr>
          <w:p w14:paraId="49546C94" w14:textId="7CC66DDE" w:rsidR="001E6889" w:rsidRDefault="00252620" w:rsidP="003C70DD">
            <w:pPr>
              <w:pStyle w:val="HRRPBodyText"/>
            </w:pPr>
            <w:r>
              <w:t>Group leaders/</w:t>
            </w:r>
            <w:proofErr w:type="spellStart"/>
            <w:r>
              <w:t>HRRP</w:t>
            </w:r>
            <w:proofErr w:type="spellEnd"/>
          </w:p>
        </w:tc>
      </w:tr>
      <w:tr w:rsidR="001E6889" w14:paraId="5D625325" w14:textId="77777777" w:rsidTr="000127EF">
        <w:trPr>
          <w:trHeight w:val="280"/>
        </w:trPr>
        <w:tc>
          <w:tcPr>
            <w:tcW w:w="0" w:type="auto"/>
          </w:tcPr>
          <w:p w14:paraId="251A60EA" w14:textId="438699B9" w:rsidR="001E6889" w:rsidRDefault="00252620" w:rsidP="003C70DD">
            <w:pPr>
              <w:pStyle w:val="HRRPBodyText"/>
            </w:pPr>
            <w:r>
              <w:t>3:30-4:00</w:t>
            </w:r>
          </w:p>
        </w:tc>
        <w:tc>
          <w:tcPr>
            <w:tcW w:w="0" w:type="auto"/>
          </w:tcPr>
          <w:p w14:paraId="0004AED4" w14:textId="722986B0" w:rsidR="001E6889" w:rsidRDefault="00252620" w:rsidP="003C70DD">
            <w:pPr>
              <w:pStyle w:val="HRRPBodyText"/>
            </w:pPr>
            <w:r>
              <w:t>Closing</w:t>
            </w:r>
          </w:p>
        </w:tc>
        <w:tc>
          <w:tcPr>
            <w:tcW w:w="0" w:type="auto"/>
          </w:tcPr>
          <w:p w14:paraId="4EB3A8DF" w14:textId="022BEF9B" w:rsidR="001E6889" w:rsidRDefault="00252620" w:rsidP="003C70DD">
            <w:pPr>
              <w:pStyle w:val="HRRPBodyText"/>
            </w:pPr>
            <w:r>
              <w:t>Chair/</w:t>
            </w:r>
            <w:proofErr w:type="spellStart"/>
            <w:r>
              <w:t>HRRP</w:t>
            </w:r>
            <w:proofErr w:type="spellEnd"/>
          </w:p>
        </w:tc>
      </w:tr>
      <w:tr w:rsidR="001E6889" w14:paraId="71AD632E" w14:textId="77777777" w:rsidTr="000127EF">
        <w:trPr>
          <w:trHeight w:val="280"/>
        </w:trPr>
        <w:tc>
          <w:tcPr>
            <w:tcW w:w="0" w:type="auto"/>
          </w:tcPr>
          <w:p w14:paraId="201C9BDE" w14:textId="72AAE4FF" w:rsidR="001E6889" w:rsidRDefault="006F1802" w:rsidP="003C70DD">
            <w:pPr>
              <w:pStyle w:val="HRRPBodyText"/>
            </w:pPr>
            <w:r>
              <w:t>4:00 onwards</w:t>
            </w:r>
          </w:p>
        </w:tc>
        <w:tc>
          <w:tcPr>
            <w:tcW w:w="0" w:type="auto"/>
          </w:tcPr>
          <w:p w14:paraId="04945CEF" w14:textId="4B605235" w:rsidR="001E6889" w:rsidRDefault="00252620" w:rsidP="003C70DD">
            <w:pPr>
              <w:pStyle w:val="HRRPBodyText"/>
            </w:pPr>
            <w:r>
              <w:t>Hi-Tea</w:t>
            </w:r>
          </w:p>
        </w:tc>
        <w:tc>
          <w:tcPr>
            <w:tcW w:w="0" w:type="auto"/>
          </w:tcPr>
          <w:p w14:paraId="4ABDE2AA" w14:textId="77777777" w:rsidR="001E6889" w:rsidRDefault="001E6889" w:rsidP="003C70DD">
            <w:pPr>
              <w:pStyle w:val="HRRPBodyText"/>
            </w:pPr>
          </w:p>
        </w:tc>
      </w:tr>
    </w:tbl>
    <w:p w14:paraId="02D51048" w14:textId="77777777" w:rsidR="007E0C96" w:rsidRDefault="007E0C96" w:rsidP="000127EF">
      <w:pPr>
        <w:pStyle w:val="HRRPHeading1"/>
        <w:numPr>
          <w:ilvl w:val="0"/>
          <w:numId w:val="0"/>
        </w:numPr>
      </w:pPr>
    </w:p>
    <w:sectPr w:rsidR="007E0C96" w:rsidSect="000127EF">
      <w:footerReference w:type="default" r:id="rId18"/>
      <w:headerReference w:type="first" r:id="rId19"/>
      <w:pgSz w:w="16838" w:h="11906" w:orient="landscape" w:code="9"/>
      <w:pgMar w:top="1080" w:right="1627" w:bottom="1080" w:left="144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9B8422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9B8422B" w16cid:durableId="1E844BF9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8FE8ED" w14:textId="77777777" w:rsidR="00A17B10" w:rsidRDefault="00A17B10" w:rsidP="00F060EA">
      <w:pPr>
        <w:spacing w:after="0" w:line="240" w:lineRule="auto"/>
      </w:pPr>
      <w:r>
        <w:separator/>
      </w:r>
    </w:p>
  </w:endnote>
  <w:endnote w:type="continuationSeparator" w:id="0">
    <w:p w14:paraId="0F5FB3A8" w14:textId="77777777" w:rsidR="00A17B10" w:rsidRDefault="00A17B10" w:rsidP="00F06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b/>
        <w:bCs/>
        <w:color w:val="1F3864" w:themeColor="accent1" w:themeShade="80"/>
        <w:sz w:val="20"/>
        <w:szCs w:val="24"/>
        <w:lang w:val="en-AU"/>
      </w:rPr>
      <w:id w:val="-1713879501"/>
      <w:docPartObj>
        <w:docPartGallery w:val="Page Numbers (Top of Page)"/>
        <w:docPartUnique/>
      </w:docPartObj>
    </w:sdtPr>
    <w:sdtContent>
      <w:p w14:paraId="27DFDE96" w14:textId="59D6AD6A" w:rsidR="008619BD" w:rsidRPr="001349FD" w:rsidRDefault="008619BD" w:rsidP="000127EF">
        <w:pPr>
          <w:pStyle w:val="Footer"/>
          <w:pBdr>
            <w:top w:val="single" w:sz="4" w:space="0" w:color="002060"/>
          </w:pBdr>
          <w:tabs>
            <w:tab w:val="clear" w:pos="4680"/>
            <w:tab w:val="clear" w:pos="9360"/>
            <w:tab w:val="right" w:pos="9720"/>
            <w:tab w:val="right" w:pos="10800"/>
          </w:tabs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</w:pPr>
        <w:r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t>April 2018</w:t>
        </w:r>
        <w:r>
          <w:rPr>
            <w:rFonts w:ascii="Arial" w:hAnsi="Arial" w:cs="Arial"/>
            <w:b/>
            <w:color w:val="1F3864" w:themeColor="accent1" w:themeShade="80"/>
            <w:sz w:val="20"/>
            <w:szCs w:val="24"/>
            <w:lang w:val="en-AU"/>
          </w:rPr>
          <w:t xml:space="preserve"> </w:t>
        </w:r>
        <w:r>
          <w:rPr>
            <w:rFonts w:ascii="Arial" w:hAnsi="Arial" w:cs="Arial"/>
            <w:b/>
            <w:color w:val="1F3864" w:themeColor="accent1" w:themeShade="80"/>
            <w:sz w:val="20"/>
            <w:szCs w:val="24"/>
            <w:lang w:val="en-AU"/>
          </w:rPr>
          <w:tab/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t xml:space="preserve">  </w:t>
        </w:r>
        <w:r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t xml:space="preserve">   </w:t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t xml:space="preserve">Page </w:t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fldChar w:fldCharType="begin"/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instrText xml:space="preserve"> PAGE  \* Arabic  \* MERGEFORMAT </w:instrText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fldChar w:fldCharType="separate"/>
        </w:r>
        <w:r w:rsidR="004A0FC5">
          <w:rPr>
            <w:rFonts w:ascii="Arial" w:hAnsi="Arial" w:cs="Arial"/>
            <w:b/>
            <w:bCs/>
            <w:noProof/>
            <w:color w:val="1F3864" w:themeColor="accent1" w:themeShade="80"/>
            <w:sz w:val="20"/>
            <w:szCs w:val="24"/>
            <w:lang w:val="en-AU"/>
          </w:rPr>
          <w:t>8</w:t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fldChar w:fldCharType="end"/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t xml:space="preserve"> of </w:t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fldChar w:fldCharType="begin"/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instrText xml:space="preserve"> NUMPAGES  \* Arabic  \* MERGEFORMAT </w:instrText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fldChar w:fldCharType="separate"/>
        </w:r>
        <w:r w:rsidR="004A0FC5">
          <w:rPr>
            <w:rFonts w:ascii="Arial" w:hAnsi="Arial" w:cs="Arial"/>
            <w:b/>
            <w:bCs/>
            <w:noProof/>
            <w:color w:val="1F3864" w:themeColor="accent1" w:themeShade="80"/>
            <w:sz w:val="20"/>
            <w:szCs w:val="24"/>
            <w:lang w:val="en-AU"/>
          </w:rPr>
          <w:t>11</w:t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fldChar w:fldCharType="end"/>
        </w:r>
      </w:p>
    </w:sdtContent>
  </w:sdt>
  <w:p w14:paraId="4850575E" w14:textId="77777777" w:rsidR="008619BD" w:rsidRDefault="008619B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b/>
        <w:bCs/>
        <w:color w:val="1F3864" w:themeColor="accent1" w:themeShade="80"/>
        <w:sz w:val="20"/>
        <w:szCs w:val="24"/>
        <w:lang w:val="en-AU"/>
      </w:rPr>
      <w:id w:val="-1183202987"/>
      <w:docPartObj>
        <w:docPartGallery w:val="Page Numbers (Top of Page)"/>
        <w:docPartUnique/>
      </w:docPartObj>
    </w:sdtPr>
    <w:sdtContent>
      <w:p w14:paraId="16F18E35" w14:textId="77777777" w:rsidR="008619BD" w:rsidRPr="001349FD" w:rsidRDefault="008619BD" w:rsidP="000127EF">
        <w:pPr>
          <w:pStyle w:val="Footer"/>
          <w:pBdr>
            <w:top w:val="single" w:sz="4" w:space="0" w:color="002060"/>
          </w:pBdr>
          <w:tabs>
            <w:tab w:val="clear" w:pos="4680"/>
            <w:tab w:val="clear" w:pos="9360"/>
            <w:tab w:val="right" w:pos="9720"/>
            <w:tab w:val="right" w:pos="10800"/>
          </w:tabs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</w:pPr>
        <w:r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t>April 2018</w:t>
        </w:r>
        <w:r>
          <w:rPr>
            <w:rFonts w:ascii="Arial" w:hAnsi="Arial" w:cs="Arial"/>
            <w:b/>
            <w:color w:val="1F3864" w:themeColor="accent1" w:themeShade="80"/>
            <w:sz w:val="20"/>
            <w:szCs w:val="24"/>
            <w:lang w:val="en-AU"/>
          </w:rPr>
          <w:t xml:space="preserve"> </w:t>
        </w:r>
        <w:r>
          <w:rPr>
            <w:rFonts w:ascii="Arial" w:hAnsi="Arial" w:cs="Arial"/>
            <w:b/>
            <w:color w:val="1F3864" w:themeColor="accent1" w:themeShade="80"/>
            <w:sz w:val="20"/>
            <w:szCs w:val="24"/>
            <w:lang w:val="en-AU"/>
          </w:rPr>
          <w:tab/>
        </w:r>
        <w:r>
          <w:rPr>
            <w:rFonts w:ascii="Arial" w:hAnsi="Arial" w:cs="Arial"/>
            <w:b/>
            <w:color w:val="1F3864" w:themeColor="accent1" w:themeShade="80"/>
            <w:sz w:val="20"/>
            <w:szCs w:val="24"/>
            <w:lang w:val="en-AU"/>
          </w:rPr>
          <w:tab/>
        </w:r>
        <w:r>
          <w:rPr>
            <w:rFonts w:ascii="Arial" w:hAnsi="Arial" w:cs="Arial"/>
            <w:b/>
            <w:color w:val="1F3864" w:themeColor="accent1" w:themeShade="80"/>
            <w:sz w:val="20"/>
            <w:szCs w:val="24"/>
            <w:lang w:val="en-AU"/>
          </w:rPr>
          <w:tab/>
        </w:r>
        <w:r>
          <w:rPr>
            <w:rFonts w:ascii="Arial" w:hAnsi="Arial" w:cs="Arial"/>
            <w:b/>
            <w:color w:val="1F3864" w:themeColor="accent1" w:themeShade="80"/>
            <w:sz w:val="20"/>
            <w:szCs w:val="24"/>
            <w:lang w:val="en-AU"/>
          </w:rPr>
          <w:tab/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t xml:space="preserve">  </w:t>
        </w:r>
        <w:r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t xml:space="preserve">   </w:t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t xml:space="preserve">Page </w:t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fldChar w:fldCharType="begin"/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instrText xml:space="preserve"> PAGE  \* Arabic  \* MERGEFORMAT </w:instrText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fldChar w:fldCharType="separate"/>
        </w:r>
        <w:r w:rsidR="004A0FC5">
          <w:rPr>
            <w:rFonts w:ascii="Arial" w:hAnsi="Arial" w:cs="Arial"/>
            <w:b/>
            <w:bCs/>
            <w:noProof/>
            <w:color w:val="1F3864" w:themeColor="accent1" w:themeShade="80"/>
            <w:sz w:val="20"/>
            <w:szCs w:val="24"/>
            <w:lang w:val="en-AU"/>
          </w:rPr>
          <w:t>9</w:t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fldChar w:fldCharType="end"/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t xml:space="preserve"> of </w:t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fldChar w:fldCharType="begin"/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instrText xml:space="preserve"> NUMPAGES  \* Arabic  \* MERGEFORMAT </w:instrText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fldChar w:fldCharType="separate"/>
        </w:r>
        <w:r w:rsidR="004A0FC5">
          <w:rPr>
            <w:rFonts w:ascii="Arial" w:hAnsi="Arial" w:cs="Arial"/>
            <w:b/>
            <w:bCs/>
            <w:noProof/>
            <w:color w:val="1F3864" w:themeColor="accent1" w:themeShade="80"/>
            <w:sz w:val="20"/>
            <w:szCs w:val="24"/>
            <w:lang w:val="en-AU"/>
          </w:rPr>
          <w:t>11</w:t>
        </w:r>
        <w:r w:rsidRPr="00770624">
          <w:rPr>
            <w:rFonts w:ascii="Arial" w:hAnsi="Arial" w:cs="Arial"/>
            <w:b/>
            <w:bCs/>
            <w:color w:val="1F3864" w:themeColor="accent1" w:themeShade="80"/>
            <w:sz w:val="20"/>
            <w:szCs w:val="24"/>
            <w:lang w:val="en-AU"/>
          </w:rPr>
          <w:fldChar w:fldCharType="end"/>
        </w:r>
      </w:p>
    </w:sdtContent>
  </w:sdt>
  <w:p w14:paraId="4BE94837" w14:textId="77777777" w:rsidR="008619BD" w:rsidRDefault="008619B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10C34F" w14:textId="77777777" w:rsidR="00A17B10" w:rsidRDefault="00A17B10" w:rsidP="00F060EA">
      <w:pPr>
        <w:spacing w:after="0" w:line="240" w:lineRule="auto"/>
      </w:pPr>
      <w:r>
        <w:separator/>
      </w:r>
    </w:p>
  </w:footnote>
  <w:footnote w:type="continuationSeparator" w:id="0">
    <w:p w14:paraId="43E68FFA" w14:textId="77777777" w:rsidR="00A17B10" w:rsidRDefault="00A17B10" w:rsidP="00F06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C6AF" w14:textId="77777777" w:rsidR="008619BD" w:rsidRDefault="008619BD" w:rsidP="00B93670">
    <w:pPr>
      <w:pStyle w:val="Header"/>
    </w:pPr>
    <w:r w:rsidRPr="00F060EA">
      <w:rPr>
        <w:noProof/>
        <w:color w:val="404040" w:themeColor="text1" w:themeTint="BF"/>
        <w:lang w:bidi="ne-NP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E0C6D61" wp14:editId="6DCD1494">
              <wp:simplePos x="0" y="0"/>
              <wp:positionH relativeFrom="column">
                <wp:posOffset>-85725</wp:posOffset>
              </wp:positionH>
              <wp:positionV relativeFrom="paragraph">
                <wp:posOffset>333375</wp:posOffset>
              </wp:positionV>
              <wp:extent cx="6362700" cy="0"/>
              <wp:effectExtent l="0" t="0" r="19050" b="1905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62700" cy="0"/>
                      </a:xfrm>
                      <a:prstGeom prst="line">
                        <a:avLst/>
                      </a:prstGeom>
                      <a:ln>
                        <a:solidFill>
                          <a:srgbClr val="0E5BA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3B7E09DF" id="Straight Connector 9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75pt,26.25pt" to="494.2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" strokecolor="#0e5ba3" strokeweight=".5pt">
              <v:stroke joinstyle="miter"/>
            </v:line>
          </w:pict>
        </mc:Fallback>
      </mc:AlternateContent>
    </w:r>
    <w:r w:rsidRPr="00F060EA">
      <w:rPr>
        <w:noProof/>
        <w:color w:val="404040" w:themeColor="text1" w:themeTint="BF"/>
        <w:lang w:bidi="ne-NP"/>
      </w:rPr>
      <w:drawing>
        <wp:anchor distT="0" distB="0" distL="114300" distR="114300" simplePos="0" relativeHeight="251669504" behindDoc="0" locked="0" layoutInCell="1" allowOverlap="1" wp14:anchorId="6F9B52CC" wp14:editId="34C43EA4">
          <wp:simplePos x="0" y="0"/>
          <wp:positionH relativeFrom="margin">
            <wp:posOffset>4200525</wp:posOffset>
          </wp:positionH>
          <wp:positionV relativeFrom="paragraph">
            <wp:posOffset>-247650</wp:posOffset>
          </wp:positionV>
          <wp:extent cx="666750" cy="483235"/>
          <wp:effectExtent l="0" t="0" r="0" b="0"/>
          <wp:wrapNone/>
          <wp:docPr id="12" name="Picture 12" descr="C:\Users\skennedy\AppData\Local\Microsoft\Windows\INetCacheContent.Word\HRRP_Logo_HRRPBlu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kennedy\AppData\Local\Microsoft\Windows\INetCacheContent.Word\HRRP_Logo_HRRPBlu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48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60EA">
      <w:rPr>
        <w:b/>
        <w:bCs/>
        <w:noProof/>
        <w:color w:val="404040" w:themeColor="text1" w:themeTint="BF"/>
        <w:lang w:bidi="ne-NP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67A3EE05" wp14:editId="16EF2ADB">
              <wp:simplePos x="0" y="0"/>
              <wp:positionH relativeFrom="margin">
                <wp:posOffset>4791075</wp:posOffset>
              </wp:positionH>
              <wp:positionV relativeFrom="page">
                <wp:posOffset>357505</wp:posOffset>
              </wp:positionV>
              <wp:extent cx="1438275" cy="333375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8275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7C8F96" w14:textId="77777777" w:rsidR="008619BD" w:rsidRPr="007F1A82" w:rsidRDefault="008619BD" w:rsidP="00B93670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0E5BA3"/>
                              <w:sz w:val="16"/>
                              <w:szCs w:val="16"/>
                            </w:rPr>
                          </w:pPr>
                          <w:r w:rsidRPr="007F1A82">
                            <w:rPr>
                              <w:rFonts w:ascii="Arial" w:hAnsi="Arial" w:cs="Arial"/>
                              <w:b/>
                              <w:bCs/>
                              <w:color w:val="0E5BA3"/>
                              <w:sz w:val="16"/>
                              <w:szCs w:val="16"/>
                            </w:rPr>
                            <w:t>Housing Recovery and</w:t>
                          </w:r>
                          <w:r w:rsidRPr="007F1A82">
                            <w:rPr>
                              <w:rFonts w:ascii="Arial" w:hAnsi="Arial" w:cs="Arial"/>
                              <w:b/>
                              <w:bCs/>
                              <w:color w:val="0E5BA3"/>
                              <w:sz w:val="16"/>
                              <w:szCs w:val="16"/>
                            </w:rPr>
                            <w:br/>
                            <w:t xml:space="preserve">Reconstruction Platform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377.25pt;margin-top:28.15pt;width:113.25pt;height:26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" filled="f" stroked="f">
              <v:textbox>
                <w:txbxContent>
                  <w:p w14:paraId="3D7C8F96" w14:textId="77777777" w:rsidR="008619BD" w:rsidRPr="007F1A82" w:rsidRDefault="008619BD" w:rsidP="00B93670">
                    <w:pPr>
                      <w:rPr>
                        <w:rFonts w:ascii="Arial" w:hAnsi="Arial" w:cs="Arial"/>
                        <w:b/>
                        <w:bCs/>
                        <w:color w:val="0E5BA3"/>
                        <w:sz w:val="16"/>
                        <w:szCs w:val="16"/>
                      </w:rPr>
                    </w:pPr>
                    <w:r w:rsidRPr="007F1A82">
                      <w:rPr>
                        <w:rFonts w:ascii="Arial" w:hAnsi="Arial" w:cs="Arial"/>
                        <w:b/>
                        <w:bCs/>
                        <w:color w:val="0E5BA3"/>
                        <w:sz w:val="16"/>
                        <w:szCs w:val="16"/>
                      </w:rPr>
                      <w:t>Housing Recovery and</w:t>
                    </w:r>
                    <w:r w:rsidRPr="007F1A82">
                      <w:rPr>
                        <w:rFonts w:ascii="Arial" w:hAnsi="Arial" w:cs="Arial"/>
                        <w:b/>
                        <w:bCs/>
                        <w:color w:val="0E5BA3"/>
                        <w:sz w:val="16"/>
                        <w:szCs w:val="16"/>
                      </w:rPr>
                      <w:br/>
                      <w:t xml:space="preserve">Reconstruction Platform 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color w:val="404040" w:themeColor="text1" w:themeTint="BF"/>
      </w:rPr>
      <w:t>District Exhibition &amp; Technical Workshop Report, Rasuwa</w:t>
    </w:r>
  </w:p>
  <w:p w14:paraId="1A032B27" w14:textId="77777777" w:rsidR="008619BD" w:rsidRDefault="008619B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8EB4C4" w14:textId="77777777" w:rsidR="008619BD" w:rsidRDefault="008619BD" w:rsidP="00B93670">
    <w:pPr>
      <w:pStyle w:val="Header"/>
    </w:pPr>
    <w:r w:rsidRPr="00F060EA">
      <w:rPr>
        <w:b/>
        <w:bCs/>
        <w:noProof/>
        <w:color w:val="404040" w:themeColor="text1" w:themeTint="BF"/>
        <w:lang w:bidi="ne-NP"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70D65926" wp14:editId="6A270954">
              <wp:simplePos x="0" y="0"/>
              <wp:positionH relativeFrom="margin">
                <wp:posOffset>7305675</wp:posOffset>
              </wp:positionH>
              <wp:positionV relativeFrom="page">
                <wp:posOffset>354965</wp:posOffset>
              </wp:positionV>
              <wp:extent cx="1438275" cy="333375"/>
              <wp:effectExtent l="0" t="0" r="0" b="0"/>
              <wp:wrapNone/>
              <wp:docPr id="1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8275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2C0F93" w14:textId="77777777" w:rsidR="008619BD" w:rsidRPr="007F1A82" w:rsidRDefault="008619BD" w:rsidP="00B93670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0E5BA3"/>
                              <w:sz w:val="16"/>
                              <w:szCs w:val="16"/>
                            </w:rPr>
                          </w:pPr>
                          <w:r w:rsidRPr="007F1A82">
                            <w:rPr>
                              <w:rFonts w:ascii="Arial" w:hAnsi="Arial" w:cs="Arial"/>
                              <w:b/>
                              <w:bCs/>
                              <w:color w:val="0E5BA3"/>
                              <w:sz w:val="16"/>
                              <w:szCs w:val="16"/>
                            </w:rPr>
                            <w:t>Housing Recovery and</w:t>
                          </w:r>
                          <w:r w:rsidRPr="007F1A82">
                            <w:rPr>
                              <w:rFonts w:ascii="Arial" w:hAnsi="Arial" w:cs="Arial"/>
                              <w:b/>
                              <w:bCs/>
                              <w:color w:val="0E5BA3"/>
                              <w:sz w:val="16"/>
                              <w:szCs w:val="16"/>
                            </w:rPr>
                            <w:br/>
                            <w:t xml:space="preserve">Reconstruction Platform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7" type="#_x0000_t202" style="position:absolute;margin-left:575.25pt;margin-top:27.95pt;width:113.25pt;height:26.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" filled="f" stroked="f">
              <v:textbox>
                <w:txbxContent>
                  <w:p w14:paraId="402C0F93" w14:textId="77777777" w:rsidR="008619BD" w:rsidRPr="007F1A82" w:rsidRDefault="008619BD" w:rsidP="00B93670">
                    <w:pPr>
                      <w:rPr>
                        <w:rFonts w:ascii="Arial" w:hAnsi="Arial" w:cs="Arial"/>
                        <w:b/>
                        <w:bCs/>
                        <w:color w:val="0E5BA3"/>
                        <w:sz w:val="16"/>
                        <w:szCs w:val="16"/>
                      </w:rPr>
                    </w:pPr>
                    <w:r w:rsidRPr="007F1A82">
                      <w:rPr>
                        <w:rFonts w:ascii="Arial" w:hAnsi="Arial" w:cs="Arial"/>
                        <w:b/>
                        <w:bCs/>
                        <w:color w:val="0E5BA3"/>
                        <w:sz w:val="16"/>
                        <w:szCs w:val="16"/>
                      </w:rPr>
                      <w:t>Housing Recovery and</w:t>
                    </w:r>
                    <w:r w:rsidRPr="007F1A82">
                      <w:rPr>
                        <w:rFonts w:ascii="Arial" w:hAnsi="Arial" w:cs="Arial"/>
                        <w:b/>
                        <w:bCs/>
                        <w:color w:val="0E5BA3"/>
                        <w:sz w:val="16"/>
                        <w:szCs w:val="16"/>
                      </w:rPr>
                      <w:br/>
                      <w:t xml:space="preserve">Reconstruction Platform 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Pr="00F060EA">
      <w:rPr>
        <w:noProof/>
        <w:color w:val="404040" w:themeColor="text1" w:themeTint="BF"/>
        <w:lang w:bidi="ne-NP"/>
      </w:rPr>
      <w:drawing>
        <wp:anchor distT="0" distB="0" distL="114300" distR="114300" simplePos="0" relativeHeight="251673600" behindDoc="0" locked="0" layoutInCell="1" allowOverlap="1" wp14:anchorId="718BD887" wp14:editId="1CFEAA42">
          <wp:simplePos x="0" y="0"/>
          <wp:positionH relativeFrom="margin">
            <wp:posOffset>6715125</wp:posOffset>
          </wp:positionH>
          <wp:positionV relativeFrom="paragraph">
            <wp:posOffset>-250190</wp:posOffset>
          </wp:positionV>
          <wp:extent cx="666750" cy="483235"/>
          <wp:effectExtent l="0" t="0" r="0" b="0"/>
          <wp:wrapNone/>
          <wp:docPr id="16" name="Picture 16" descr="C:\Users\skennedy\AppData\Local\Microsoft\Windows\INetCacheContent.Word\HRRP_Logo_HRRPBlu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kennedy\AppData\Local\Microsoft\Windows\INetCacheContent.Word\HRRP_Logo_HRRPBlu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48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404040" w:themeColor="text1" w:themeTint="BF"/>
      </w:rPr>
      <w:t>District Exhibition &amp; Technical Workshop Report, Rasuwa</w:t>
    </w:r>
  </w:p>
  <w:p w14:paraId="0DB9AF08" w14:textId="77777777" w:rsidR="008619BD" w:rsidRDefault="008619BD">
    <w:pPr>
      <w:pStyle w:val="Header"/>
    </w:pPr>
    <w:r w:rsidRPr="00F060EA">
      <w:rPr>
        <w:noProof/>
        <w:color w:val="404040" w:themeColor="text1" w:themeTint="BF"/>
        <w:lang w:bidi="ne-NP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00DF992" wp14:editId="232C3221">
              <wp:simplePos x="0" y="0"/>
              <wp:positionH relativeFrom="margin">
                <wp:align>right</wp:align>
              </wp:positionH>
              <wp:positionV relativeFrom="paragraph">
                <wp:posOffset>143510</wp:posOffset>
              </wp:positionV>
              <wp:extent cx="8810625" cy="0"/>
              <wp:effectExtent l="0" t="0" r="0" b="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8810625" cy="0"/>
                      </a:xfrm>
                      <a:prstGeom prst="line">
                        <a:avLst/>
                      </a:prstGeom>
                      <a:ln>
                        <a:solidFill>
                          <a:srgbClr val="0E5BA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0F124E6C" id="Straight Connector 14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642.55pt,11.3pt" to="1336.3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" strokecolor="#0e5ba3" strokeweight="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A7B89"/>
    <w:multiLevelType w:val="hybridMultilevel"/>
    <w:tmpl w:val="36FE2342"/>
    <w:lvl w:ilvl="0" w:tplc="71C2ABC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115751"/>
    <w:multiLevelType w:val="hybridMultilevel"/>
    <w:tmpl w:val="012C7596"/>
    <w:lvl w:ilvl="0" w:tplc="0409000F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>
    <w:nsid w:val="07087EE9"/>
    <w:multiLevelType w:val="hybridMultilevel"/>
    <w:tmpl w:val="18EA0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760F3D"/>
    <w:multiLevelType w:val="hybridMultilevel"/>
    <w:tmpl w:val="8416BF08"/>
    <w:lvl w:ilvl="0" w:tplc="49AA8C9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328C7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8A5BE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EC07C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CE18F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66078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B8E26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1C6E3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D6C0E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14009D3"/>
    <w:multiLevelType w:val="hybridMultilevel"/>
    <w:tmpl w:val="40FA45BE"/>
    <w:lvl w:ilvl="0" w:tplc="0409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>
    <w:nsid w:val="138D2A16"/>
    <w:multiLevelType w:val="hybridMultilevel"/>
    <w:tmpl w:val="9AB22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D264C5"/>
    <w:multiLevelType w:val="hybridMultilevel"/>
    <w:tmpl w:val="528402BE"/>
    <w:lvl w:ilvl="0" w:tplc="2D4AEEA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3D5CA0"/>
    <w:multiLevelType w:val="multilevel"/>
    <w:tmpl w:val="E27A1F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200A4DFA"/>
    <w:multiLevelType w:val="hybridMultilevel"/>
    <w:tmpl w:val="67664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9A04D5"/>
    <w:multiLevelType w:val="hybridMultilevel"/>
    <w:tmpl w:val="2BC6BE0A"/>
    <w:lvl w:ilvl="0" w:tplc="2D4AEEA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B74E69"/>
    <w:multiLevelType w:val="multilevel"/>
    <w:tmpl w:val="FD8EFBAC"/>
    <w:lvl w:ilvl="0">
      <w:start w:val="1"/>
      <w:numFmt w:val="decimal"/>
      <w:pStyle w:val="HRRPHeading1"/>
      <w:lvlText w:val="%1.0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792"/>
      </w:pPr>
      <w:rPr>
        <w:rFonts w:hint="default"/>
        <w:b w:val="0"/>
        <w:bCs w:val="0"/>
      </w:rPr>
    </w:lvl>
    <w:lvl w:ilvl="2">
      <w:start w:val="1"/>
      <w:numFmt w:val="decimal"/>
      <w:pStyle w:val="HRRPHeading3"/>
      <w:lvlText w:val="%2.%1.%3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2BCA1BB3"/>
    <w:multiLevelType w:val="hybridMultilevel"/>
    <w:tmpl w:val="BF5A593C"/>
    <w:lvl w:ilvl="0" w:tplc="E55A5FC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36ABA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3A692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76D4D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16013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50C83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D4537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EBE628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9A7D1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CCC3A5F"/>
    <w:multiLevelType w:val="hybridMultilevel"/>
    <w:tmpl w:val="3EDCD6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F66072"/>
    <w:multiLevelType w:val="hybridMultilevel"/>
    <w:tmpl w:val="E8F24B42"/>
    <w:lvl w:ilvl="0" w:tplc="71C2ABC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BB706E"/>
    <w:multiLevelType w:val="hybridMultilevel"/>
    <w:tmpl w:val="568A462C"/>
    <w:lvl w:ilvl="0" w:tplc="99862750">
      <w:start w:val="1"/>
      <w:numFmt w:val="bullet"/>
      <w:pStyle w:val="HRRPHeading2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5">
    <w:nsid w:val="38E57B4F"/>
    <w:multiLevelType w:val="hybridMultilevel"/>
    <w:tmpl w:val="C1321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537C59"/>
    <w:multiLevelType w:val="hybridMultilevel"/>
    <w:tmpl w:val="7BC6D1F2"/>
    <w:lvl w:ilvl="0" w:tplc="DD520E6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98BC3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FD1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DCC090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4A928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CA31C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3A3CE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48325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64234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CAF3A55"/>
    <w:multiLevelType w:val="hybridMultilevel"/>
    <w:tmpl w:val="D6A2BA64"/>
    <w:lvl w:ilvl="0" w:tplc="1EF89216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>
    <w:nsid w:val="426F6688"/>
    <w:multiLevelType w:val="hybridMultilevel"/>
    <w:tmpl w:val="5B9020FE"/>
    <w:lvl w:ilvl="0" w:tplc="2D4AEEA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B44F67"/>
    <w:multiLevelType w:val="hybridMultilevel"/>
    <w:tmpl w:val="E996DA76"/>
    <w:lvl w:ilvl="0" w:tplc="0409000F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0">
    <w:nsid w:val="4FD27372"/>
    <w:multiLevelType w:val="hybridMultilevel"/>
    <w:tmpl w:val="5E740D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03B293D"/>
    <w:multiLevelType w:val="hybridMultilevel"/>
    <w:tmpl w:val="6394AD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99F73BB"/>
    <w:multiLevelType w:val="hybridMultilevel"/>
    <w:tmpl w:val="39502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044C61"/>
    <w:multiLevelType w:val="hybridMultilevel"/>
    <w:tmpl w:val="BEB6F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776613F"/>
    <w:multiLevelType w:val="hybridMultilevel"/>
    <w:tmpl w:val="E1A284A8"/>
    <w:lvl w:ilvl="0" w:tplc="2D4AEEA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4C4211"/>
    <w:multiLevelType w:val="multilevel"/>
    <w:tmpl w:val="0F3A9732"/>
    <w:lvl w:ilvl="0">
      <w:start w:val="1"/>
      <w:numFmt w:val="decimal"/>
      <w:lvlText w:val="%1.0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70941B75"/>
    <w:multiLevelType w:val="hybridMultilevel"/>
    <w:tmpl w:val="5EA45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4C57F9E"/>
    <w:multiLevelType w:val="hybridMultilevel"/>
    <w:tmpl w:val="4E6E5414"/>
    <w:lvl w:ilvl="0" w:tplc="0409000F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8">
    <w:nsid w:val="77287DEF"/>
    <w:multiLevelType w:val="hybridMultilevel"/>
    <w:tmpl w:val="138C58EA"/>
    <w:lvl w:ilvl="0" w:tplc="0409000F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9">
    <w:nsid w:val="775A77D0"/>
    <w:multiLevelType w:val="hybridMultilevel"/>
    <w:tmpl w:val="95520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5"/>
  </w:num>
  <w:num w:numId="3">
    <w:abstractNumId w:val="20"/>
  </w:num>
  <w:num w:numId="4">
    <w:abstractNumId w:val="10"/>
  </w:num>
  <w:num w:numId="5">
    <w:abstractNumId w:val="7"/>
  </w:num>
  <w:num w:numId="6">
    <w:abstractNumId w:val="5"/>
  </w:num>
  <w:num w:numId="7">
    <w:abstractNumId w:val="9"/>
  </w:num>
  <w:num w:numId="8">
    <w:abstractNumId w:val="6"/>
  </w:num>
  <w:num w:numId="9">
    <w:abstractNumId w:val="10"/>
  </w:num>
  <w:num w:numId="10">
    <w:abstractNumId w:val="10"/>
  </w:num>
  <w:num w:numId="11">
    <w:abstractNumId w:val="24"/>
  </w:num>
  <w:num w:numId="12">
    <w:abstractNumId w:val="18"/>
  </w:num>
  <w:num w:numId="13">
    <w:abstractNumId w:val="10"/>
  </w:num>
  <w:num w:numId="14">
    <w:abstractNumId w:val="13"/>
  </w:num>
  <w:num w:numId="15">
    <w:abstractNumId w:val="0"/>
  </w:num>
  <w:num w:numId="16">
    <w:abstractNumId w:val="26"/>
  </w:num>
  <w:num w:numId="17">
    <w:abstractNumId w:val="15"/>
  </w:num>
  <w:num w:numId="18">
    <w:abstractNumId w:val="4"/>
  </w:num>
  <w:num w:numId="19">
    <w:abstractNumId w:val="11"/>
  </w:num>
  <w:num w:numId="20">
    <w:abstractNumId w:val="3"/>
  </w:num>
  <w:num w:numId="21">
    <w:abstractNumId w:val="16"/>
  </w:num>
  <w:num w:numId="22">
    <w:abstractNumId w:val="17"/>
  </w:num>
  <w:num w:numId="23">
    <w:abstractNumId w:val="23"/>
  </w:num>
  <w:num w:numId="24">
    <w:abstractNumId w:val="2"/>
  </w:num>
  <w:num w:numId="25">
    <w:abstractNumId w:val="22"/>
  </w:num>
  <w:num w:numId="26">
    <w:abstractNumId w:val="21"/>
  </w:num>
  <w:num w:numId="27">
    <w:abstractNumId w:val="8"/>
  </w:num>
  <w:num w:numId="28">
    <w:abstractNumId w:val="28"/>
  </w:num>
  <w:num w:numId="29">
    <w:abstractNumId w:val="19"/>
  </w:num>
  <w:num w:numId="30">
    <w:abstractNumId w:val="29"/>
  </w:num>
  <w:num w:numId="31">
    <w:abstractNumId w:val="1"/>
  </w:num>
  <w:num w:numId="32">
    <w:abstractNumId w:val="27"/>
  </w:num>
  <w:num w:numId="33">
    <w:abstractNumId w:val="14"/>
  </w:num>
  <w:num w:numId="34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Kennedy, Siobhan">
    <w15:presenceInfo w15:providerId="None" w15:userId="Kennedy, Siobh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2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4FA"/>
    <w:rsid w:val="00004141"/>
    <w:rsid w:val="000127EF"/>
    <w:rsid w:val="000471DF"/>
    <w:rsid w:val="00091B77"/>
    <w:rsid w:val="0009217A"/>
    <w:rsid w:val="00114BE2"/>
    <w:rsid w:val="00126A88"/>
    <w:rsid w:val="00194769"/>
    <w:rsid w:val="001957EC"/>
    <w:rsid w:val="001D0F0F"/>
    <w:rsid w:val="001E6889"/>
    <w:rsid w:val="00207C9A"/>
    <w:rsid w:val="00252620"/>
    <w:rsid w:val="002E3C09"/>
    <w:rsid w:val="002F0C10"/>
    <w:rsid w:val="00302AFC"/>
    <w:rsid w:val="00303B50"/>
    <w:rsid w:val="003436B3"/>
    <w:rsid w:val="0039241B"/>
    <w:rsid w:val="003C031D"/>
    <w:rsid w:val="003C70DD"/>
    <w:rsid w:val="00445A24"/>
    <w:rsid w:val="004A0FC5"/>
    <w:rsid w:val="004B36F5"/>
    <w:rsid w:val="004E4F1A"/>
    <w:rsid w:val="00585C4D"/>
    <w:rsid w:val="005C34A9"/>
    <w:rsid w:val="005E333E"/>
    <w:rsid w:val="00604965"/>
    <w:rsid w:val="006C0605"/>
    <w:rsid w:val="006C2909"/>
    <w:rsid w:val="006E3FFA"/>
    <w:rsid w:val="006F1802"/>
    <w:rsid w:val="0070121E"/>
    <w:rsid w:val="00724582"/>
    <w:rsid w:val="00733517"/>
    <w:rsid w:val="00772A2F"/>
    <w:rsid w:val="007845AF"/>
    <w:rsid w:val="007B6DFA"/>
    <w:rsid w:val="007C3DEA"/>
    <w:rsid w:val="007E0C96"/>
    <w:rsid w:val="007F157E"/>
    <w:rsid w:val="0080299F"/>
    <w:rsid w:val="00861861"/>
    <w:rsid w:val="008619BD"/>
    <w:rsid w:val="00895599"/>
    <w:rsid w:val="008A2D08"/>
    <w:rsid w:val="009134FA"/>
    <w:rsid w:val="00937550"/>
    <w:rsid w:val="00941788"/>
    <w:rsid w:val="00951C5C"/>
    <w:rsid w:val="00951D8C"/>
    <w:rsid w:val="00980EC8"/>
    <w:rsid w:val="0099552E"/>
    <w:rsid w:val="00A17B10"/>
    <w:rsid w:val="00A41471"/>
    <w:rsid w:val="00A43DC1"/>
    <w:rsid w:val="00A54227"/>
    <w:rsid w:val="00A95155"/>
    <w:rsid w:val="00AB1475"/>
    <w:rsid w:val="00AB62CC"/>
    <w:rsid w:val="00AD1D89"/>
    <w:rsid w:val="00AE34DC"/>
    <w:rsid w:val="00AF0C14"/>
    <w:rsid w:val="00B12B05"/>
    <w:rsid w:val="00B21526"/>
    <w:rsid w:val="00B23ACE"/>
    <w:rsid w:val="00B2521F"/>
    <w:rsid w:val="00B25F82"/>
    <w:rsid w:val="00B545F0"/>
    <w:rsid w:val="00B718D1"/>
    <w:rsid w:val="00B93670"/>
    <w:rsid w:val="00C055E2"/>
    <w:rsid w:val="00C238DB"/>
    <w:rsid w:val="00C512AB"/>
    <w:rsid w:val="00CB5334"/>
    <w:rsid w:val="00CB5C34"/>
    <w:rsid w:val="00CD1913"/>
    <w:rsid w:val="00CE19AD"/>
    <w:rsid w:val="00D05982"/>
    <w:rsid w:val="00D12F94"/>
    <w:rsid w:val="00D337E7"/>
    <w:rsid w:val="00D95461"/>
    <w:rsid w:val="00DB552A"/>
    <w:rsid w:val="00E065CA"/>
    <w:rsid w:val="00E175C8"/>
    <w:rsid w:val="00E87B23"/>
    <w:rsid w:val="00E91A71"/>
    <w:rsid w:val="00E961AE"/>
    <w:rsid w:val="00E96403"/>
    <w:rsid w:val="00EB4B54"/>
    <w:rsid w:val="00F060EA"/>
    <w:rsid w:val="00F50B9B"/>
    <w:rsid w:val="00FA0322"/>
    <w:rsid w:val="00FB1DB0"/>
    <w:rsid w:val="00FD31E4"/>
    <w:rsid w:val="00FF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18CB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0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5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5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43DC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43DC1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F06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060EA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060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0EA"/>
  </w:style>
  <w:style w:type="paragraph" w:styleId="Footer">
    <w:name w:val="footer"/>
    <w:basedOn w:val="Normal"/>
    <w:link w:val="FooterChar"/>
    <w:uiPriority w:val="99"/>
    <w:unhideWhenUsed/>
    <w:rsid w:val="00F060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0EA"/>
  </w:style>
  <w:style w:type="table" w:styleId="TableGrid">
    <w:name w:val="Table Grid"/>
    <w:basedOn w:val="TableNormal"/>
    <w:uiPriority w:val="39"/>
    <w:rsid w:val="00F060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RRPHeading1">
    <w:name w:val="HRRP Heading 1"/>
    <w:basedOn w:val="Heading1"/>
    <w:link w:val="HRRPHeading1Char"/>
    <w:autoRedefine/>
    <w:qFormat/>
    <w:rsid w:val="0070121E"/>
    <w:pPr>
      <w:numPr>
        <w:numId w:val="1"/>
      </w:numPr>
      <w:spacing w:after="120" w:line="240" w:lineRule="auto"/>
    </w:pPr>
    <w:rPr>
      <w:rFonts w:ascii="Arial" w:hAnsi="Arial"/>
      <w:color w:val="0E5BA3"/>
      <w:sz w:val="40"/>
    </w:rPr>
  </w:style>
  <w:style w:type="paragraph" w:customStyle="1" w:styleId="HRRPHeading2">
    <w:name w:val="HRRP Heading 2"/>
    <w:basedOn w:val="Heading2"/>
    <w:link w:val="HRRPHeading2Char"/>
    <w:autoRedefine/>
    <w:qFormat/>
    <w:rsid w:val="003436B3"/>
    <w:pPr>
      <w:numPr>
        <w:numId w:val="33"/>
      </w:numPr>
      <w:spacing w:before="240" w:after="120"/>
    </w:pPr>
    <w:rPr>
      <w:rFonts w:ascii="Arial" w:hAnsi="Arial" w:cs="Arial"/>
      <w:bCs/>
      <w:color w:val="auto"/>
      <w:sz w:val="28"/>
      <w:szCs w:val="28"/>
    </w:rPr>
  </w:style>
  <w:style w:type="character" w:customStyle="1" w:styleId="HRRPHeading1Char">
    <w:name w:val="HRRP Heading 1 Char"/>
    <w:basedOn w:val="Heading1Char"/>
    <w:link w:val="HRRPHeading1"/>
    <w:rsid w:val="0070121E"/>
    <w:rPr>
      <w:rFonts w:ascii="Arial" w:eastAsiaTheme="majorEastAsia" w:hAnsi="Arial" w:cstheme="majorBidi"/>
      <w:color w:val="0E5BA3"/>
      <w:sz w:val="40"/>
      <w:szCs w:val="32"/>
    </w:rPr>
  </w:style>
  <w:style w:type="paragraph" w:styleId="ListParagraph">
    <w:name w:val="List Paragraph"/>
    <w:aliases w:val="Bullet Paragraph,Paragraph"/>
    <w:basedOn w:val="Normal"/>
    <w:link w:val="ListParagraphChar"/>
    <w:uiPriority w:val="34"/>
    <w:qFormat/>
    <w:rsid w:val="0060496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065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RRPHeading2Char">
    <w:name w:val="HRRP Heading 2 Char"/>
    <w:basedOn w:val="Heading2Char"/>
    <w:link w:val="HRRPHeading2"/>
    <w:rsid w:val="003436B3"/>
    <w:rPr>
      <w:rFonts w:ascii="Arial" w:eastAsiaTheme="majorEastAsia" w:hAnsi="Arial" w:cs="Arial"/>
      <w:bCs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6049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496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04965"/>
    <w:rPr>
      <w:color w:val="0563C1" w:themeColor="hyperlink"/>
      <w:u w:val="single"/>
    </w:rPr>
  </w:style>
  <w:style w:type="paragraph" w:customStyle="1" w:styleId="HRRPHeading3">
    <w:name w:val="HRRP Heading 3"/>
    <w:basedOn w:val="Heading3"/>
    <w:link w:val="HRRPHeading3Char"/>
    <w:autoRedefine/>
    <w:qFormat/>
    <w:rsid w:val="0070121E"/>
    <w:pPr>
      <w:numPr>
        <w:ilvl w:val="2"/>
        <w:numId w:val="1"/>
      </w:numPr>
      <w:spacing w:before="160" w:after="80"/>
      <w:ind w:left="810" w:hanging="810"/>
    </w:pPr>
    <w:rPr>
      <w:rFonts w:ascii="Arial" w:hAnsi="Arial"/>
      <w:color w:val="0E5BA3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AE34DC"/>
    <w:pPr>
      <w:spacing w:after="100"/>
      <w:ind w:left="440"/>
    </w:pPr>
  </w:style>
  <w:style w:type="character" w:customStyle="1" w:styleId="HRRPHeading3Char">
    <w:name w:val="HRRP Heading 3 Char"/>
    <w:basedOn w:val="HRRPHeading2Char"/>
    <w:link w:val="HRRPHeading3"/>
    <w:rsid w:val="0070121E"/>
    <w:rPr>
      <w:rFonts w:ascii="Arial" w:eastAsiaTheme="majorEastAsia" w:hAnsi="Arial" w:cstheme="majorBidi"/>
      <w:bCs w:val="0"/>
      <w:color w:val="0E5BA3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5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HRRPBodyText">
    <w:name w:val="HRRP Body Text"/>
    <w:basedOn w:val="Normal"/>
    <w:link w:val="HRRPBodyTextChar"/>
    <w:autoRedefine/>
    <w:qFormat/>
    <w:rsid w:val="003C70DD"/>
    <w:pPr>
      <w:spacing w:after="0" w:line="240" w:lineRule="auto"/>
    </w:pPr>
    <w:rPr>
      <w:sz w:val="24"/>
      <w:szCs w:val="24"/>
    </w:rPr>
  </w:style>
  <w:style w:type="character" w:customStyle="1" w:styleId="HRRPBodyTextChar">
    <w:name w:val="HRRP Body Text Char"/>
    <w:basedOn w:val="DefaultParagraphFont"/>
    <w:link w:val="HRRPBodyText"/>
    <w:rsid w:val="003C70DD"/>
    <w:rPr>
      <w:sz w:val="24"/>
      <w:szCs w:val="24"/>
    </w:rPr>
  </w:style>
  <w:style w:type="paragraph" w:customStyle="1" w:styleId="HRRPTitle">
    <w:name w:val="HRRP Title"/>
    <w:basedOn w:val="Title"/>
    <w:link w:val="HRRPTitleChar"/>
    <w:autoRedefine/>
    <w:qFormat/>
    <w:rsid w:val="00895599"/>
    <w:pPr>
      <w:pBdr>
        <w:top w:val="single" w:sz="6" w:space="6" w:color="4472C4" w:themeColor="accent1"/>
        <w:bottom w:val="single" w:sz="6" w:space="6" w:color="4472C4" w:themeColor="accent1"/>
      </w:pBdr>
      <w:spacing w:after="240"/>
      <w:jc w:val="center"/>
    </w:pPr>
    <w:rPr>
      <w:rFonts w:ascii="Georgia" w:hAnsi="Georgia"/>
      <w:caps/>
      <w:color w:val="0E5BA3"/>
      <w:sz w:val="64"/>
      <w:szCs w:val="64"/>
    </w:rPr>
  </w:style>
  <w:style w:type="character" w:customStyle="1" w:styleId="HRRPTitleChar">
    <w:name w:val="HRRP Title Char"/>
    <w:basedOn w:val="NoSpacingChar"/>
    <w:link w:val="HRRPTitle"/>
    <w:rsid w:val="00895599"/>
    <w:rPr>
      <w:rFonts w:ascii="Georgia" w:eastAsiaTheme="majorEastAsia" w:hAnsi="Georgia" w:cstheme="majorBidi"/>
      <w:caps/>
      <w:color w:val="0E5BA3"/>
      <w:spacing w:val="-10"/>
      <w:kern w:val="28"/>
      <w:sz w:val="64"/>
      <w:szCs w:val="64"/>
    </w:rPr>
  </w:style>
  <w:style w:type="paragraph" w:styleId="Title">
    <w:name w:val="Title"/>
    <w:basedOn w:val="Normal"/>
    <w:next w:val="Normal"/>
    <w:link w:val="TitleChar"/>
    <w:uiPriority w:val="10"/>
    <w:qFormat/>
    <w:rsid w:val="008955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93670"/>
    <w:rPr>
      <w:color w:val="808080"/>
      <w:shd w:val="clear" w:color="auto" w:fill="E6E6E6"/>
    </w:rPr>
  </w:style>
  <w:style w:type="character" w:styleId="CommentReference">
    <w:name w:val="annotation reference"/>
    <w:basedOn w:val="DefaultParagraphFont"/>
    <w:uiPriority w:val="99"/>
    <w:semiHidden/>
    <w:unhideWhenUsed/>
    <w:rsid w:val="008618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18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18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18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186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18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86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rsid w:val="00861861"/>
    <w:pPr>
      <w:spacing w:before="100" w:beforeAutospacing="1" w:after="100" w:afterAutospacing="1" w:line="240" w:lineRule="auto"/>
      <w:jc w:val="both"/>
    </w:pPr>
    <w:rPr>
      <w:rFonts w:ascii="Times New Roman" w:eastAsia="MS Mincho" w:hAnsi="Times New Roman" w:cs="Times New Roman"/>
      <w:sz w:val="24"/>
      <w:szCs w:val="24"/>
      <w:lang w:eastAsia="ja-JP" w:bidi="sa-IN"/>
    </w:rPr>
  </w:style>
  <w:style w:type="character" w:customStyle="1" w:styleId="ListParagraphChar">
    <w:name w:val="List Paragraph Char"/>
    <w:aliases w:val="Bullet Paragraph Char,Paragraph Char"/>
    <w:link w:val="ListParagraph"/>
    <w:uiPriority w:val="34"/>
    <w:rsid w:val="008618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0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5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5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43DC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43DC1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F06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060EA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060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0EA"/>
  </w:style>
  <w:style w:type="paragraph" w:styleId="Footer">
    <w:name w:val="footer"/>
    <w:basedOn w:val="Normal"/>
    <w:link w:val="FooterChar"/>
    <w:uiPriority w:val="99"/>
    <w:unhideWhenUsed/>
    <w:rsid w:val="00F060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0EA"/>
  </w:style>
  <w:style w:type="table" w:styleId="TableGrid">
    <w:name w:val="Table Grid"/>
    <w:basedOn w:val="TableNormal"/>
    <w:uiPriority w:val="39"/>
    <w:rsid w:val="00F060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RRPHeading1">
    <w:name w:val="HRRP Heading 1"/>
    <w:basedOn w:val="Heading1"/>
    <w:link w:val="HRRPHeading1Char"/>
    <w:autoRedefine/>
    <w:qFormat/>
    <w:rsid w:val="0070121E"/>
    <w:pPr>
      <w:numPr>
        <w:numId w:val="1"/>
      </w:numPr>
      <w:spacing w:after="120" w:line="240" w:lineRule="auto"/>
    </w:pPr>
    <w:rPr>
      <w:rFonts w:ascii="Arial" w:hAnsi="Arial"/>
      <w:color w:val="0E5BA3"/>
      <w:sz w:val="40"/>
    </w:rPr>
  </w:style>
  <w:style w:type="paragraph" w:customStyle="1" w:styleId="HRRPHeading2">
    <w:name w:val="HRRP Heading 2"/>
    <w:basedOn w:val="Heading2"/>
    <w:link w:val="HRRPHeading2Char"/>
    <w:autoRedefine/>
    <w:qFormat/>
    <w:rsid w:val="003436B3"/>
    <w:pPr>
      <w:numPr>
        <w:numId w:val="33"/>
      </w:numPr>
      <w:spacing w:before="240" w:after="120"/>
    </w:pPr>
    <w:rPr>
      <w:rFonts w:ascii="Arial" w:hAnsi="Arial" w:cs="Arial"/>
      <w:bCs/>
      <w:color w:val="auto"/>
      <w:sz w:val="28"/>
      <w:szCs w:val="28"/>
    </w:rPr>
  </w:style>
  <w:style w:type="character" w:customStyle="1" w:styleId="HRRPHeading1Char">
    <w:name w:val="HRRP Heading 1 Char"/>
    <w:basedOn w:val="Heading1Char"/>
    <w:link w:val="HRRPHeading1"/>
    <w:rsid w:val="0070121E"/>
    <w:rPr>
      <w:rFonts w:ascii="Arial" w:eastAsiaTheme="majorEastAsia" w:hAnsi="Arial" w:cstheme="majorBidi"/>
      <w:color w:val="0E5BA3"/>
      <w:sz w:val="40"/>
      <w:szCs w:val="32"/>
    </w:rPr>
  </w:style>
  <w:style w:type="paragraph" w:styleId="ListParagraph">
    <w:name w:val="List Paragraph"/>
    <w:aliases w:val="Bullet Paragraph,Paragraph"/>
    <w:basedOn w:val="Normal"/>
    <w:link w:val="ListParagraphChar"/>
    <w:uiPriority w:val="34"/>
    <w:qFormat/>
    <w:rsid w:val="0060496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065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RRPHeading2Char">
    <w:name w:val="HRRP Heading 2 Char"/>
    <w:basedOn w:val="Heading2Char"/>
    <w:link w:val="HRRPHeading2"/>
    <w:rsid w:val="003436B3"/>
    <w:rPr>
      <w:rFonts w:ascii="Arial" w:eastAsiaTheme="majorEastAsia" w:hAnsi="Arial" w:cs="Arial"/>
      <w:bCs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6049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496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04965"/>
    <w:rPr>
      <w:color w:val="0563C1" w:themeColor="hyperlink"/>
      <w:u w:val="single"/>
    </w:rPr>
  </w:style>
  <w:style w:type="paragraph" w:customStyle="1" w:styleId="HRRPHeading3">
    <w:name w:val="HRRP Heading 3"/>
    <w:basedOn w:val="Heading3"/>
    <w:link w:val="HRRPHeading3Char"/>
    <w:autoRedefine/>
    <w:qFormat/>
    <w:rsid w:val="0070121E"/>
    <w:pPr>
      <w:numPr>
        <w:ilvl w:val="2"/>
        <w:numId w:val="1"/>
      </w:numPr>
      <w:spacing w:before="160" w:after="80"/>
      <w:ind w:left="810" w:hanging="810"/>
    </w:pPr>
    <w:rPr>
      <w:rFonts w:ascii="Arial" w:hAnsi="Arial"/>
      <w:color w:val="0E5BA3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AE34DC"/>
    <w:pPr>
      <w:spacing w:after="100"/>
      <w:ind w:left="440"/>
    </w:pPr>
  </w:style>
  <w:style w:type="character" w:customStyle="1" w:styleId="HRRPHeading3Char">
    <w:name w:val="HRRP Heading 3 Char"/>
    <w:basedOn w:val="HRRPHeading2Char"/>
    <w:link w:val="HRRPHeading3"/>
    <w:rsid w:val="0070121E"/>
    <w:rPr>
      <w:rFonts w:ascii="Arial" w:eastAsiaTheme="majorEastAsia" w:hAnsi="Arial" w:cstheme="majorBidi"/>
      <w:bCs w:val="0"/>
      <w:color w:val="0E5BA3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5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HRRPBodyText">
    <w:name w:val="HRRP Body Text"/>
    <w:basedOn w:val="Normal"/>
    <w:link w:val="HRRPBodyTextChar"/>
    <w:autoRedefine/>
    <w:qFormat/>
    <w:rsid w:val="003C70DD"/>
    <w:pPr>
      <w:spacing w:after="0" w:line="240" w:lineRule="auto"/>
    </w:pPr>
    <w:rPr>
      <w:sz w:val="24"/>
      <w:szCs w:val="24"/>
    </w:rPr>
  </w:style>
  <w:style w:type="character" w:customStyle="1" w:styleId="HRRPBodyTextChar">
    <w:name w:val="HRRP Body Text Char"/>
    <w:basedOn w:val="DefaultParagraphFont"/>
    <w:link w:val="HRRPBodyText"/>
    <w:rsid w:val="003C70DD"/>
    <w:rPr>
      <w:sz w:val="24"/>
      <w:szCs w:val="24"/>
    </w:rPr>
  </w:style>
  <w:style w:type="paragraph" w:customStyle="1" w:styleId="HRRPTitle">
    <w:name w:val="HRRP Title"/>
    <w:basedOn w:val="Title"/>
    <w:link w:val="HRRPTitleChar"/>
    <w:autoRedefine/>
    <w:qFormat/>
    <w:rsid w:val="00895599"/>
    <w:pPr>
      <w:pBdr>
        <w:top w:val="single" w:sz="6" w:space="6" w:color="4472C4" w:themeColor="accent1"/>
        <w:bottom w:val="single" w:sz="6" w:space="6" w:color="4472C4" w:themeColor="accent1"/>
      </w:pBdr>
      <w:spacing w:after="240"/>
      <w:jc w:val="center"/>
    </w:pPr>
    <w:rPr>
      <w:rFonts w:ascii="Georgia" w:hAnsi="Georgia"/>
      <w:caps/>
      <w:color w:val="0E5BA3"/>
      <w:sz w:val="64"/>
      <w:szCs w:val="64"/>
    </w:rPr>
  </w:style>
  <w:style w:type="character" w:customStyle="1" w:styleId="HRRPTitleChar">
    <w:name w:val="HRRP Title Char"/>
    <w:basedOn w:val="NoSpacingChar"/>
    <w:link w:val="HRRPTitle"/>
    <w:rsid w:val="00895599"/>
    <w:rPr>
      <w:rFonts w:ascii="Georgia" w:eastAsiaTheme="majorEastAsia" w:hAnsi="Georgia" w:cstheme="majorBidi"/>
      <w:caps/>
      <w:color w:val="0E5BA3"/>
      <w:spacing w:val="-10"/>
      <w:kern w:val="28"/>
      <w:sz w:val="64"/>
      <w:szCs w:val="64"/>
    </w:rPr>
  </w:style>
  <w:style w:type="paragraph" w:styleId="Title">
    <w:name w:val="Title"/>
    <w:basedOn w:val="Normal"/>
    <w:next w:val="Normal"/>
    <w:link w:val="TitleChar"/>
    <w:uiPriority w:val="10"/>
    <w:qFormat/>
    <w:rsid w:val="008955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93670"/>
    <w:rPr>
      <w:color w:val="808080"/>
      <w:shd w:val="clear" w:color="auto" w:fill="E6E6E6"/>
    </w:rPr>
  </w:style>
  <w:style w:type="character" w:styleId="CommentReference">
    <w:name w:val="annotation reference"/>
    <w:basedOn w:val="DefaultParagraphFont"/>
    <w:uiPriority w:val="99"/>
    <w:semiHidden/>
    <w:unhideWhenUsed/>
    <w:rsid w:val="008618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18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18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18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186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18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86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rsid w:val="00861861"/>
    <w:pPr>
      <w:spacing w:before="100" w:beforeAutospacing="1" w:after="100" w:afterAutospacing="1" w:line="240" w:lineRule="auto"/>
      <w:jc w:val="both"/>
    </w:pPr>
    <w:rPr>
      <w:rFonts w:ascii="Times New Roman" w:eastAsia="MS Mincho" w:hAnsi="Times New Roman" w:cs="Times New Roman"/>
      <w:sz w:val="24"/>
      <w:szCs w:val="24"/>
      <w:lang w:eastAsia="ja-JP" w:bidi="sa-IN"/>
    </w:rPr>
  </w:style>
  <w:style w:type="character" w:customStyle="1" w:styleId="ListParagraphChar">
    <w:name w:val="List Paragraph Char"/>
    <w:aliases w:val="Bullet Paragraph Char,Paragraph Char"/>
    <w:link w:val="ListParagraph"/>
    <w:uiPriority w:val="34"/>
    <w:rsid w:val="00861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02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header" Target="header1.xml"/><Relationship Id="rId25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microsoft.com/office/2011/relationships/commentsExtended" Target="commentsExtended.xml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microsoft.com/office/2011/relationships/people" Target="people.xml"/><Relationship Id="rId10" Type="http://schemas.openxmlformats.org/officeDocument/2006/relationships/hyperlink" Target="mailto:im.rasuwa@hrrpnepal.org" TargetMode="External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kennedy\Desktop\HRRP%20Word%20Template%20with%20cover%20page%20-%20HRRP%20-%20V1-%2017080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2EE33-3BA3-4D71-AB1A-EB7BFA912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HRRP Word Template with cover page - HRRP - V1- 170803</Template>
  <TotalTime>1455</TotalTime>
  <Pages>1</Pages>
  <Words>2004</Words>
  <Characters>11424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District Exhibition &amp; Technical Workhop Report Rasuwa</vt:lpstr>
    </vt:vector>
  </TitlesOfParts>
  <Company/>
  <LinksUpToDate>false</LinksUpToDate>
  <CharactersWithSpaces>13402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District Exhibition &amp; Technical Workhop Report Rasuwa</dc:title>
  <dc:subject>Marking the third anniversary of the 2015 Gorkha Earthquake</dc:subject>
  <dc:creator>Siobhan Kennedy</dc:creator>
  <cp:keywords>HRRP New Word Document Template</cp:keywords>
  <cp:lastModifiedBy>Rijan Gajurel</cp:lastModifiedBy>
  <cp:revision>15</cp:revision>
  <cp:lastPrinted>2018-05-08T07:59:00Z</cp:lastPrinted>
  <dcterms:created xsi:type="dcterms:W3CDTF">2018-04-22T10:56:00Z</dcterms:created>
  <dcterms:modified xsi:type="dcterms:W3CDTF">2018-05-08T07:59:00Z</dcterms:modified>
</cp:coreProperties>
</file>